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ADF7" w14:textId="0AA30545" w:rsidR="00C7693A" w:rsidRDefault="009476EE" w:rsidP="00D9138F">
      <w:pPr>
        <w:spacing w:line="240" w:lineRule="auto"/>
        <w:ind w:left="1832" w:right="-99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B7B645" w14:textId="77777777" w:rsidR="00C7693A" w:rsidRDefault="009476EE" w:rsidP="008D7E6B">
      <w:pPr>
        <w:spacing w:after="31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B107F2" w14:textId="3CB4CDDA" w:rsidR="00C7693A" w:rsidRDefault="00EE7A5B" w:rsidP="00EF04D9">
      <w:pPr>
        <w:spacing w:after="37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ORDER CONFIRMATION</w:t>
      </w:r>
    </w:p>
    <w:p w14:paraId="315B4257" w14:textId="12B4FA13" w:rsidR="005C1FA9" w:rsidRPr="00EF04D9" w:rsidRDefault="005C1FA9" w:rsidP="00EF04D9">
      <w:pPr>
        <w:spacing w:after="37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</w:t>
      </w:r>
      <w:r w:rsidRPr="005C1FA9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Confirm Order Number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78221463" w14:textId="77777777" w:rsidR="00826FA0" w:rsidRDefault="00826FA0">
      <w:pPr>
        <w:spacing w:after="40" w:line="240" w:lineRule="auto"/>
      </w:pPr>
    </w:p>
    <w:p w14:paraId="128A9BA5" w14:textId="1B93C090" w:rsidR="00C7693A" w:rsidRPr="00980921" w:rsidRDefault="009476EE">
      <w:pPr>
        <w:spacing w:after="240" w:line="240" w:lineRule="auto"/>
        <w:ind w:left="107" w:right="-1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980921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Pr="0098092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 w:rsidR="005C1FA9">
        <w:rPr>
          <w:rFonts w:ascii="Times New Roman" w:eastAsia="Times New Roman" w:hAnsi="Times New Roman" w:cs="Times New Roman"/>
          <w:sz w:val="24"/>
          <w:szCs w:val="24"/>
        </w:rPr>
        <w:t xml:space="preserve">Penawaran </w:t>
      </w:r>
      <w:proofErr w:type="gramStart"/>
      <w:r w:rsidR="005C1FA9">
        <w:rPr>
          <w:rFonts w:ascii="Times New Roman" w:eastAsia="Times New Roman" w:hAnsi="Times New Roman" w:cs="Times New Roman"/>
          <w:sz w:val="24"/>
          <w:szCs w:val="24"/>
        </w:rPr>
        <w:t>Docking</w:t>
      </w:r>
      <w:r w:rsidRPr="0098092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8092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7235"/>
      </w:tblGrid>
      <w:tr w:rsidR="00C7693A" w:rsidRPr="00980921" w14:paraId="68A17BE2" w14:textId="77777777" w:rsidTr="00ED1F91">
        <w:trPr>
          <w:trHeight w:val="362"/>
        </w:trPr>
        <w:tc>
          <w:tcPr>
            <w:tcW w:w="2263" w:type="dxa"/>
          </w:tcPr>
          <w:p w14:paraId="6A81BC6A" w14:textId="77777777" w:rsidR="00C7693A" w:rsidRPr="00980921" w:rsidRDefault="009476EE" w:rsidP="00992C7A">
            <w:pPr>
              <w:spacing w:line="36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35" w:type="dxa"/>
          </w:tcPr>
          <w:p w14:paraId="0E26268C" w14:textId="114EEC68" w:rsidR="00C7693A" w:rsidRPr="00980921" w:rsidRDefault="00E049B0" w:rsidP="00137C4A">
            <w:pPr>
              <w:spacing w:line="36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[Quotation Date]</w:t>
            </w:r>
          </w:p>
        </w:tc>
      </w:tr>
      <w:tr w:rsidR="00C7693A" w:rsidRPr="00980921" w14:paraId="798FF80F" w14:textId="77777777" w:rsidTr="00ED1F91">
        <w:trPr>
          <w:trHeight w:val="482"/>
        </w:trPr>
        <w:tc>
          <w:tcPr>
            <w:tcW w:w="2263" w:type="dxa"/>
            <w:vAlign w:val="center"/>
          </w:tcPr>
          <w:p w14:paraId="161A81B1" w14:textId="77777777" w:rsidR="00C7693A" w:rsidRPr="00980921" w:rsidRDefault="009476EE" w:rsidP="00992C7A">
            <w:pPr>
              <w:spacing w:line="36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</w:t>
            </w:r>
          </w:p>
        </w:tc>
        <w:tc>
          <w:tcPr>
            <w:tcW w:w="7235" w:type="dxa"/>
            <w:vAlign w:val="center"/>
          </w:tcPr>
          <w:p w14:paraId="11EE2F0E" w14:textId="56E9E1FE" w:rsidR="00C7693A" w:rsidRPr="00980921" w:rsidRDefault="00D75BCB" w:rsidP="00992C7A">
            <w:pPr>
              <w:spacing w:line="36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[Quotation Number]</w:t>
            </w:r>
          </w:p>
        </w:tc>
      </w:tr>
      <w:tr w:rsidR="00C7693A" w:rsidRPr="00980921" w14:paraId="56D26B96" w14:textId="77777777" w:rsidTr="00ED1F91">
        <w:trPr>
          <w:trHeight w:val="486"/>
        </w:trPr>
        <w:tc>
          <w:tcPr>
            <w:tcW w:w="2263" w:type="dxa"/>
            <w:vAlign w:val="center"/>
          </w:tcPr>
          <w:p w14:paraId="232C5EB2" w14:textId="77777777" w:rsidR="00C7693A" w:rsidRPr="00980921" w:rsidRDefault="009476EE" w:rsidP="00992C7A">
            <w:pPr>
              <w:spacing w:line="36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</w:t>
            </w:r>
          </w:p>
        </w:tc>
        <w:tc>
          <w:tcPr>
            <w:tcW w:w="7235" w:type="dxa"/>
            <w:vAlign w:val="center"/>
          </w:tcPr>
          <w:p w14:paraId="7839A741" w14:textId="7F8694F1" w:rsidR="00C7693A" w:rsidRPr="00980921" w:rsidRDefault="009476EE" w:rsidP="00EA7143">
            <w:pPr>
              <w:spacing w:line="36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BF0020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[Project Name] it is should be “Docking [Ship Name]”</w:t>
            </w:r>
          </w:p>
        </w:tc>
      </w:tr>
      <w:tr w:rsidR="00C7693A" w:rsidRPr="00980921" w14:paraId="14772730" w14:textId="77777777" w:rsidTr="00ED1F91">
        <w:trPr>
          <w:trHeight w:val="486"/>
        </w:trPr>
        <w:tc>
          <w:tcPr>
            <w:tcW w:w="2263" w:type="dxa"/>
            <w:vAlign w:val="center"/>
          </w:tcPr>
          <w:p w14:paraId="617646D0" w14:textId="77777777" w:rsidR="00C7693A" w:rsidRPr="00980921" w:rsidRDefault="009476EE" w:rsidP="00992C7A">
            <w:pPr>
              <w:spacing w:line="36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Perusahaan </w:t>
            </w:r>
          </w:p>
        </w:tc>
        <w:tc>
          <w:tcPr>
            <w:tcW w:w="7235" w:type="dxa"/>
            <w:vAlign w:val="center"/>
          </w:tcPr>
          <w:p w14:paraId="118773EE" w14:textId="18AEF501" w:rsidR="00C7693A" w:rsidRPr="00980921" w:rsidRDefault="009476EE" w:rsidP="0000358C">
            <w:pPr>
              <w:spacing w:line="36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[Client Name]</w:t>
            </w:r>
          </w:p>
        </w:tc>
      </w:tr>
      <w:tr w:rsidR="00992C7A" w:rsidRPr="00980921" w14:paraId="661DDA5E" w14:textId="77777777" w:rsidTr="00ED1F91">
        <w:trPr>
          <w:trHeight w:val="430"/>
        </w:trPr>
        <w:tc>
          <w:tcPr>
            <w:tcW w:w="2263" w:type="dxa"/>
          </w:tcPr>
          <w:p w14:paraId="3A2718FB" w14:textId="77777777" w:rsidR="00992C7A" w:rsidRPr="00980921" w:rsidRDefault="00992C7A" w:rsidP="00992C7A">
            <w:pPr>
              <w:spacing w:line="36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Alamat </w:t>
            </w:r>
          </w:p>
        </w:tc>
        <w:tc>
          <w:tcPr>
            <w:tcW w:w="7235" w:type="dxa"/>
            <w:vAlign w:val="center"/>
          </w:tcPr>
          <w:p w14:paraId="08F62609" w14:textId="55FE0F00" w:rsidR="00992C7A" w:rsidRPr="00980921" w:rsidRDefault="00527DCA" w:rsidP="00F6290A">
            <w:pPr>
              <w:spacing w:line="360" w:lineRule="auto"/>
              <w:ind w:left="289" w:right="-567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[Client Address]</w:t>
            </w:r>
          </w:p>
        </w:tc>
      </w:tr>
      <w:tr w:rsidR="00992C7A" w:rsidRPr="00980921" w14:paraId="56972851" w14:textId="77777777" w:rsidTr="00ED1F91">
        <w:trPr>
          <w:trHeight w:val="310"/>
        </w:trPr>
        <w:tc>
          <w:tcPr>
            <w:tcW w:w="2263" w:type="dxa"/>
          </w:tcPr>
          <w:p w14:paraId="224F43B5" w14:textId="3F23F51D" w:rsidR="00992C7A" w:rsidRPr="00980921" w:rsidRDefault="00D06B13" w:rsidP="00992C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7A5B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Contact Person</w:t>
            </w:r>
          </w:p>
        </w:tc>
        <w:tc>
          <w:tcPr>
            <w:tcW w:w="7235" w:type="dxa"/>
          </w:tcPr>
          <w:p w14:paraId="55E53E62" w14:textId="6DA59D94" w:rsidR="00992C7A" w:rsidRPr="00980921" w:rsidRDefault="00992C7A" w:rsidP="00F6290A">
            <w:pPr>
              <w:spacing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[Client Contact Name]</w:t>
            </w:r>
          </w:p>
        </w:tc>
      </w:tr>
      <w:tr w:rsidR="00992C7A" w:rsidRPr="00980921" w14:paraId="6A04864F" w14:textId="77777777" w:rsidTr="00ED1F91">
        <w:trPr>
          <w:trHeight w:val="310"/>
        </w:trPr>
        <w:tc>
          <w:tcPr>
            <w:tcW w:w="2263" w:type="dxa"/>
          </w:tcPr>
          <w:p w14:paraId="66B91F8A" w14:textId="58C50709" w:rsidR="00992C7A" w:rsidRPr="00980921" w:rsidRDefault="003D2FDF" w:rsidP="003D2FD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92C7A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No. Telp</w:t>
            </w:r>
          </w:p>
        </w:tc>
        <w:tc>
          <w:tcPr>
            <w:tcW w:w="7235" w:type="dxa"/>
          </w:tcPr>
          <w:p w14:paraId="66FBEEC9" w14:textId="668C8326" w:rsidR="00992C7A" w:rsidRPr="00980921" w:rsidRDefault="00D8280B" w:rsidP="00ED1F91">
            <w:pPr>
              <w:spacing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ED1F91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[Client Phone Country Code] [Client Phone Number]</w:t>
            </w:r>
          </w:p>
        </w:tc>
      </w:tr>
      <w:tr w:rsidR="00992C7A" w:rsidRPr="00980921" w14:paraId="7F6FF464" w14:textId="77777777" w:rsidTr="00ED1F91">
        <w:trPr>
          <w:trHeight w:val="310"/>
        </w:trPr>
        <w:tc>
          <w:tcPr>
            <w:tcW w:w="2263" w:type="dxa"/>
          </w:tcPr>
          <w:p w14:paraId="1681555E" w14:textId="43077814" w:rsidR="00992C7A" w:rsidRPr="00980921" w:rsidRDefault="003D2FDF" w:rsidP="003D2FD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92C7A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Jadwal </w:t>
            </w:r>
            <w:r w:rsidR="001A2C11">
              <w:rPr>
                <w:rFonts w:ascii="Times New Roman" w:eastAsia="Times New Roman" w:hAnsi="Times New Roman" w:cs="Times New Roman"/>
                <w:sz w:val="24"/>
                <w:szCs w:val="24"/>
              </w:rPr>
              <w:t>Mulai Docking</w:t>
            </w:r>
          </w:p>
        </w:tc>
        <w:tc>
          <w:tcPr>
            <w:tcW w:w="7235" w:type="dxa"/>
          </w:tcPr>
          <w:p w14:paraId="7AB4A6CD" w14:textId="6C2CCA55" w:rsidR="00992C7A" w:rsidRPr="00980921" w:rsidRDefault="00992C7A" w:rsidP="00137C4A">
            <w:pPr>
              <w:spacing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6A0B92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1FA9">
              <w:rPr>
                <w:rFonts w:ascii="Times New Roman" w:eastAsia="Times New Roman" w:hAnsi="Times New Roman" w:cs="Times New Roman"/>
                <w:sz w:val="24"/>
                <w:szCs w:val="24"/>
              </w:rPr>
              <w:t>[Docking Start Date]</w:t>
            </w:r>
          </w:p>
        </w:tc>
      </w:tr>
      <w:tr w:rsidR="00992C7A" w:rsidRPr="00980921" w14:paraId="1C049191" w14:textId="77777777" w:rsidTr="00ED1F91">
        <w:trPr>
          <w:trHeight w:val="310"/>
        </w:trPr>
        <w:tc>
          <w:tcPr>
            <w:tcW w:w="2263" w:type="dxa"/>
          </w:tcPr>
          <w:p w14:paraId="3EB85D44" w14:textId="6F8EA87A" w:rsidR="00992C7A" w:rsidRPr="00980921" w:rsidRDefault="003D2FDF" w:rsidP="003D2FD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C7A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>Pengenaan</w:t>
            </w:r>
            <w:proofErr w:type="spellEnd"/>
            <w:r w:rsidR="00992C7A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PPN</w:t>
            </w:r>
          </w:p>
        </w:tc>
        <w:tc>
          <w:tcPr>
            <w:tcW w:w="7235" w:type="dxa"/>
          </w:tcPr>
          <w:p w14:paraId="1F921A64" w14:textId="0E8B3C25" w:rsidR="00992C7A" w:rsidRPr="00980921" w:rsidRDefault="00137F30" w:rsidP="00992C7A">
            <w:pPr>
              <w:spacing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81E543" wp14:editId="0B66E6F9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21590</wp:posOffset>
                      </wp:positionV>
                      <wp:extent cx="276225" cy="180975"/>
                      <wp:effectExtent l="0" t="0" r="28575" b="2857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48BFAF" id="Rectangle 4" o:spid="_x0000_s1026" style="position:absolute;margin-left:37.55pt;margin-top:1.7pt;width:21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"/>
                  </w:pict>
                </mc:Fallback>
              </mc:AlternateContent>
            </w:r>
            <w:r w:rsidR="00992C7A" w:rsidRPr="0098092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7B6C52" wp14:editId="36BD41E5">
                      <wp:simplePos x="0" y="0"/>
                      <wp:positionH relativeFrom="column">
                        <wp:posOffset>1909445</wp:posOffset>
                      </wp:positionH>
                      <wp:positionV relativeFrom="paragraph">
                        <wp:posOffset>36195</wp:posOffset>
                      </wp:positionV>
                      <wp:extent cx="276225" cy="180975"/>
                      <wp:effectExtent l="0" t="0" r="28575" b="2857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FC077" id="Rectangle 6" o:spid="_x0000_s1026" style="position:absolute;margin-left:150.35pt;margin-top:2.85pt;width:21.7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"/>
                  </w:pict>
                </mc:Fallback>
              </mc:AlternateContent>
            </w:r>
            <w:r w:rsidR="00992C7A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PPN               </w:t>
            </w: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992C7A"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 PPN             </w:t>
            </w:r>
          </w:p>
          <w:p w14:paraId="41DED0FF" w14:textId="13386374" w:rsidR="00992C7A" w:rsidRPr="00980921" w:rsidRDefault="00992C7A" w:rsidP="00992C7A">
            <w:pPr>
              <w:spacing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Tanda (X) </w:t>
            </w:r>
            <w:proofErr w:type="spellStart"/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>untuk</w:t>
            </w:r>
            <w:proofErr w:type="spellEnd"/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>pengenaan</w:t>
            </w:r>
            <w:proofErr w:type="spellEnd"/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>pemilihan</w:t>
            </w:r>
            <w:proofErr w:type="spellEnd"/>
            <w:r w:rsidRPr="009809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PPN / NON PPN</w:t>
            </w:r>
          </w:p>
        </w:tc>
      </w:tr>
    </w:tbl>
    <w:p w14:paraId="5A27FC66" w14:textId="77777777" w:rsidR="00033B30" w:rsidRPr="00980921" w:rsidRDefault="00033B30" w:rsidP="003865CF">
      <w:pPr>
        <w:spacing w:after="37" w:line="240" w:lineRule="auto"/>
        <w:ind w:right="-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Demikian </w:t>
      </w:r>
      <w:r w:rsidR="00EE7A5B" w:rsidRPr="00980921">
        <w:rPr>
          <w:rFonts w:ascii="Times New Roman" w:eastAsia="Times New Roman" w:hAnsi="Times New Roman" w:cs="Times New Roman"/>
          <w:i/>
          <w:sz w:val="24"/>
          <w:szCs w:val="24"/>
        </w:rPr>
        <w:t>Order Confirmation</w:t>
      </w:r>
      <w:r w:rsidR="009476EE" w:rsidRPr="0098092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ini kami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A44DCC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09DDD7" w14:textId="29A74A67" w:rsidR="00C7693A" w:rsidRPr="00980921" w:rsidRDefault="00033B30" w:rsidP="003865CF">
      <w:pPr>
        <w:spacing w:after="37" w:line="240" w:lineRule="auto"/>
        <w:ind w:right="-15"/>
        <w:jc w:val="both"/>
        <w:rPr>
          <w:rFonts w:ascii="Times New Roman" w:hAnsi="Times New Roman" w:cs="Times New Roman"/>
          <w:sz w:val="24"/>
          <w:szCs w:val="24"/>
        </w:rPr>
      </w:pPr>
      <w:r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Bapak/Ibu.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="009476EE" w:rsidRPr="00980921">
        <w:rPr>
          <w:rFonts w:ascii="Times New Roman" w:eastAsia="Times New Roman" w:hAnsi="Times New Roman" w:cs="Times New Roman"/>
          <w:sz w:val="24"/>
          <w:szCs w:val="24"/>
        </w:rPr>
        <w:t xml:space="preserve"> dan kerjasamanya. </w:t>
      </w:r>
    </w:p>
    <w:p w14:paraId="42904A76" w14:textId="2A870D67" w:rsidR="00C7693A" w:rsidRPr="00980921" w:rsidRDefault="009476EE">
      <w:pPr>
        <w:spacing w:after="45" w:line="240" w:lineRule="auto"/>
        <w:rPr>
          <w:rFonts w:ascii="Times New Roman" w:hAnsi="Times New Roman" w:cs="Times New Roman"/>
          <w:sz w:val="24"/>
          <w:szCs w:val="24"/>
        </w:rPr>
      </w:pPr>
      <w:r w:rsidRPr="009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85640A" w14:textId="11DE0E30" w:rsidR="00E66C77" w:rsidRPr="0030059A" w:rsidRDefault="00033B30" w:rsidP="003960DE">
      <w:pPr>
        <w:ind w:right="224"/>
        <w:rPr>
          <w:rFonts w:ascii="Times New Roman" w:hAnsi="Times New Roman" w:cs="Times New Roman"/>
          <w:sz w:val="24"/>
          <w:szCs w:val="24"/>
        </w:rPr>
      </w:pPr>
      <w:r w:rsidRPr="00980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C77" w:rsidRPr="00980921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="00E66C77" w:rsidRPr="00980921">
        <w:rPr>
          <w:rFonts w:ascii="Times New Roman" w:hAnsi="Times New Roman" w:cs="Times New Roman"/>
          <w:sz w:val="24"/>
          <w:szCs w:val="24"/>
        </w:rPr>
        <w:t>,</w:t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</w:r>
      <w:r w:rsidR="00E66C77" w:rsidRPr="00980921">
        <w:rPr>
          <w:rFonts w:ascii="Times New Roman" w:hAnsi="Times New Roman" w:cs="Times New Roman"/>
          <w:sz w:val="24"/>
          <w:szCs w:val="24"/>
        </w:rPr>
        <w:tab/>
      </w:r>
      <w:r w:rsidR="00A44DCC" w:rsidRPr="00980921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66C77" w:rsidRPr="00980921">
        <w:rPr>
          <w:rFonts w:ascii="Times New Roman" w:hAnsi="Times New Roman" w:cs="Times New Roman"/>
          <w:sz w:val="24"/>
          <w:szCs w:val="24"/>
        </w:rPr>
        <w:t xml:space="preserve"> Hormat kami,</w:t>
      </w:r>
    </w:p>
    <w:p w14:paraId="40E483A3" w14:textId="77777777" w:rsidR="00D644B6" w:rsidRPr="003611FC" w:rsidRDefault="00D644B6" w:rsidP="00A44DCC">
      <w:pPr>
        <w:ind w:left="142" w:right="224"/>
        <w:rPr>
          <w:rFonts w:ascii="Times New Roman" w:hAnsi="Times New Roman"/>
          <w:b/>
          <w:i/>
          <w:sz w:val="24"/>
          <w:szCs w:val="24"/>
        </w:rPr>
      </w:pPr>
    </w:p>
    <w:p w14:paraId="5A9DF641" w14:textId="77777777" w:rsidR="005C1FA9" w:rsidRDefault="00033B30" w:rsidP="003960DE">
      <w:pPr>
        <w:tabs>
          <w:tab w:val="left" w:pos="360"/>
        </w:tabs>
        <w:spacing w:line="360" w:lineRule="auto"/>
        <w:ind w:right="-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 </w:t>
      </w:r>
      <w:r w:rsidR="005C1FA9">
        <w:rPr>
          <w:rFonts w:ascii="Times New Roman" w:eastAsia="Times New Roman" w:hAnsi="Times New Roman" w:cs="Times New Roman"/>
          <w:sz w:val="24"/>
          <w:szCs w:val="24"/>
        </w:rPr>
        <w:t>[</w:t>
      </w:r>
      <w:r w:rsidR="005C1FA9">
        <w:rPr>
          <w:rFonts w:ascii="Times New Roman" w:eastAsia="Times New Roman" w:hAnsi="Times New Roman" w:cs="Times New Roman"/>
          <w:b/>
          <w:bCs/>
          <w:sz w:val="24"/>
          <w:szCs w:val="24"/>
        </w:rPr>
        <w:t>CLIENT NAME</w:t>
      </w:r>
      <w:r w:rsidR="005C1FA9">
        <w:rPr>
          <w:rFonts w:ascii="Times New Roman" w:eastAsia="Times New Roman" w:hAnsi="Times New Roman" w:cs="Times New Roman"/>
          <w:sz w:val="24"/>
          <w:szCs w:val="24"/>
        </w:rPr>
        <w:t>]</w:t>
      </w:r>
      <w:r w:rsidR="00495FE6">
        <w:rPr>
          <w:rFonts w:ascii="Times New Roman" w:hAnsi="Times New Roman"/>
          <w:b/>
          <w:noProof/>
          <w:sz w:val="24"/>
          <w:szCs w:val="24"/>
        </w:rPr>
        <w:tab/>
      </w:r>
      <w:r w:rsidR="0000358C">
        <w:rPr>
          <w:rFonts w:ascii="Times New Roman" w:hAnsi="Times New Roman"/>
          <w:b/>
          <w:noProof/>
          <w:sz w:val="24"/>
          <w:szCs w:val="24"/>
        </w:rPr>
        <w:t xml:space="preserve">  </w:t>
      </w:r>
      <w:r w:rsidR="00E9788A">
        <w:rPr>
          <w:rFonts w:ascii="Times New Roman" w:hAnsi="Times New Roman"/>
          <w:b/>
          <w:noProof/>
          <w:sz w:val="24"/>
          <w:szCs w:val="24"/>
        </w:rPr>
        <w:t xml:space="preserve">  </w:t>
      </w:r>
      <w:r w:rsidR="00592496">
        <w:rPr>
          <w:rFonts w:ascii="Times New Roman" w:hAnsi="Times New Roman"/>
          <w:sz w:val="24"/>
          <w:szCs w:val="24"/>
        </w:rPr>
        <w:t xml:space="preserve">  </w:t>
      </w:r>
      <w:r w:rsidR="005C1FA9">
        <w:rPr>
          <w:rFonts w:ascii="Times New Roman" w:hAnsi="Times New Roman"/>
          <w:sz w:val="24"/>
          <w:szCs w:val="24"/>
        </w:rPr>
        <w:tab/>
      </w:r>
      <w:r w:rsidR="005C1FA9">
        <w:rPr>
          <w:rFonts w:ascii="Times New Roman" w:hAnsi="Times New Roman"/>
          <w:sz w:val="24"/>
          <w:szCs w:val="24"/>
        </w:rPr>
        <w:tab/>
      </w:r>
      <w:r w:rsidR="005C1FA9">
        <w:rPr>
          <w:rFonts w:ascii="Times New Roman" w:hAnsi="Times New Roman"/>
          <w:sz w:val="24"/>
          <w:szCs w:val="24"/>
        </w:rPr>
        <w:tab/>
      </w:r>
      <w:r w:rsidR="005C1FA9">
        <w:rPr>
          <w:rFonts w:ascii="Times New Roman" w:hAnsi="Times New Roman"/>
          <w:sz w:val="24"/>
          <w:szCs w:val="24"/>
        </w:rPr>
        <w:tab/>
      </w:r>
      <w:r w:rsidR="00E66C77" w:rsidRPr="003611FC">
        <w:rPr>
          <w:rFonts w:ascii="Times New Roman" w:hAnsi="Times New Roman"/>
          <w:b/>
          <w:sz w:val="24"/>
          <w:szCs w:val="24"/>
        </w:rPr>
        <w:t>PT. CAPUTRA MITRA SEJATI</w:t>
      </w:r>
      <w:r w:rsidR="00E66C77" w:rsidRPr="003611FC">
        <w:rPr>
          <w:rFonts w:ascii="Times New Roman" w:hAnsi="Times New Roman"/>
          <w:sz w:val="24"/>
          <w:szCs w:val="24"/>
        </w:rPr>
        <w:tab/>
      </w:r>
      <w:r w:rsidR="00E66C77" w:rsidRPr="003611FC">
        <w:rPr>
          <w:rFonts w:ascii="Times New Roman" w:hAnsi="Times New Roman"/>
          <w:sz w:val="24"/>
          <w:szCs w:val="24"/>
        </w:rPr>
        <w:tab/>
      </w:r>
      <w:r w:rsidR="00E66C77" w:rsidRPr="003611FC">
        <w:rPr>
          <w:rFonts w:ascii="Times New Roman" w:hAnsi="Times New Roman"/>
          <w:sz w:val="24"/>
          <w:szCs w:val="24"/>
        </w:rPr>
        <w:tab/>
      </w:r>
      <w:r w:rsidR="003960DE">
        <w:rPr>
          <w:rFonts w:ascii="Times New Roman" w:hAnsi="Times New Roman"/>
          <w:sz w:val="24"/>
          <w:szCs w:val="24"/>
        </w:rPr>
        <w:tab/>
      </w:r>
    </w:p>
    <w:p w14:paraId="1C050D72" w14:textId="77777777" w:rsidR="005C1FA9" w:rsidRDefault="005C1FA9" w:rsidP="003960DE">
      <w:pPr>
        <w:tabs>
          <w:tab w:val="left" w:pos="360"/>
        </w:tabs>
        <w:spacing w:line="360" w:lineRule="auto"/>
        <w:ind w:right="-4"/>
        <w:rPr>
          <w:rFonts w:ascii="Times New Roman" w:hAnsi="Times New Roman"/>
          <w:sz w:val="24"/>
          <w:szCs w:val="24"/>
        </w:rPr>
      </w:pPr>
    </w:p>
    <w:p w14:paraId="4D7D624B" w14:textId="77777777" w:rsidR="005C1FA9" w:rsidRDefault="005C1FA9" w:rsidP="003960DE">
      <w:pPr>
        <w:tabs>
          <w:tab w:val="left" w:pos="360"/>
        </w:tabs>
        <w:spacing w:line="360" w:lineRule="auto"/>
        <w:ind w:right="-4"/>
        <w:rPr>
          <w:rFonts w:ascii="Times New Roman" w:hAnsi="Times New Roman"/>
          <w:sz w:val="24"/>
          <w:szCs w:val="24"/>
        </w:rPr>
      </w:pPr>
    </w:p>
    <w:p w14:paraId="0EB59745" w14:textId="77777777" w:rsidR="005C1FA9" w:rsidRDefault="005C1FA9" w:rsidP="003960DE">
      <w:pPr>
        <w:tabs>
          <w:tab w:val="left" w:pos="360"/>
        </w:tabs>
        <w:spacing w:line="360" w:lineRule="auto"/>
        <w:ind w:right="-4"/>
        <w:rPr>
          <w:rFonts w:ascii="Times New Roman" w:hAnsi="Times New Roman"/>
          <w:sz w:val="24"/>
          <w:szCs w:val="24"/>
        </w:rPr>
      </w:pPr>
    </w:p>
    <w:p w14:paraId="2352DF72" w14:textId="77777777" w:rsidR="005C1FA9" w:rsidRDefault="005C1FA9" w:rsidP="003960DE">
      <w:pPr>
        <w:tabs>
          <w:tab w:val="left" w:pos="360"/>
        </w:tabs>
        <w:spacing w:line="360" w:lineRule="auto"/>
        <w:ind w:right="-4"/>
        <w:rPr>
          <w:rFonts w:ascii="Times New Roman" w:hAnsi="Times New Roman"/>
          <w:sz w:val="24"/>
          <w:szCs w:val="24"/>
        </w:rPr>
      </w:pPr>
    </w:p>
    <w:p w14:paraId="47B567E6" w14:textId="6778E0BF" w:rsidR="00E66C77" w:rsidRPr="00EF04D9" w:rsidRDefault="003960DE" w:rsidP="003960DE">
      <w:pPr>
        <w:tabs>
          <w:tab w:val="left" w:pos="360"/>
        </w:tabs>
        <w:spacing w:line="360" w:lineRule="auto"/>
        <w:ind w:right="-4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155FB62D" w14:textId="50B9C01E" w:rsidR="00E66C77" w:rsidRPr="003611FC" w:rsidRDefault="00E66C77" w:rsidP="00A44DCC">
      <w:pPr>
        <w:tabs>
          <w:tab w:val="left" w:pos="142"/>
        </w:tabs>
        <w:ind w:right="-4"/>
        <w:rPr>
          <w:rFonts w:ascii="Times New Roman" w:hAnsi="Times New Roman"/>
          <w:sz w:val="24"/>
          <w:szCs w:val="24"/>
        </w:rPr>
      </w:pPr>
      <w:r w:rsidRPr="003611FC">
        <w:rPr>
          <w:rFonts w:ascii="Times New Roman" w:hAnsi="Times New Roman"/>
          <w:sz w:val="24"/>
          <w:szCs w:val="24"/>
        </w:rPr>
        <w:t xml:space="preserve">  </w:t>
      </w:r>
      <w:r w:rsidR="00033B3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611FC">
        <w:rPr>
          <w:rFonts w:ascii="Times New Roman" w:hAnsi="Times New Roman"/>
          <w:sz w:val="24"/>
          <w:szCs w:val="24"/>
          <w:u w:val="single"/>
        </w:rPr>
        <w:t xml:space="preserve">(  </w:t>
      </w:r>
      <w:proofErr w:type="gramEnd"/>
      <w:r w:rsidRPr="003611FC">
        <w:rPr>
          <w:rFonts w:ascii="Times New Roman" w:hAnsi="Times New Roman"/>
          <w:sz w:val="24"/>
          <w:szCs w:val="24"/>
          <w:u w:val="single"/>
        </w:rPr>
        <w:t xml:space="preserve">                            </w:t>
      </w:r>
      <w:proofErr w:type="gramStart"/>
      <w:r w:rsidRPr="003611FC">
        <w:rPr>
          <w:rFonts w:ascii="Times New Roman" w:hAnsi="Times New Roman"/>
          <w:sz w:val="24"/>
          <w:szCs w:val="24"/>
          <w:u w:val="single"/>
        </w:rPr>
        <w:t xml:space="preserve">  )</w:t>
      </w:r>
      <w:proofErr w:type="gramEnd"/>
      <w:r w:rsidR="00D644B6">
        <w:rPr>
          <w:rFonts w:ascii="Times New Roman" w:hAnsi="Times New Roman"/>
          <w:sz w:val="24"/>
          <w:szCs w:val="24"/>
        </w:rPr>
        <w:tab/>
      </w:r>
      <w:r w:rsidR="00D644B6">
        <w:rPr>
          <w:rFonts w:ascii="Times New Roman" w:hAnsi="Times New Roman"/>
          <w:sz w:val="24"/>
          <w:szCs w:val="24"/>
        </w:rPr>
        <w:tab/>
      </w:r>
      <w:r w:rsidR="00D644B6">
        <w:rPr>
          <w:rFonts w:ascii="Times New Roman" w:hAnsi="Times New Roman"/>
          <w:sz w:val="24"/>
          <w:szCs w:val="24"/>
        </w:rPr>
        <w:tab/>
      </w:r>
      <w:r w:rsidR="00D644B6">
        <w:rPr>
          <w:rFonts w:ascii="Times New Roman" w:hAnsi="Times New Roman"/>
          <w:sz w:val="24"/>
          <w:szCs w:val="24"/>
        </w:rPr>
        <w:tab/>
        <w:t xml:space="preserve">          </w:t>
      </w:r>
      <w:r w:rsidRPr="003611FC">
        <w:rPr>
          <w:rFonts w:ascii="Times New Roman" w:hAnsi="Times New Roman"/>
          <w:sz w:val="24"/>
          <w:szCs w:val="24"/>
        </w:rPr>
        <w:t xml:space="preserve"> </w:t>
      </w:r>
      <w:r w:rsidR="00D644B6">
        <w:rPr>
          <w:rFonts w:ascii="Times New Roman" w:hAnsi="Times New Roman"/>
          <w:sz w:val="24"/>
          <w:szCs w:val="24"/>
        </w:rPr>
        <w:tab/>
        <w:t xml:space="preserve">       </w:t>
      </w:r>
      <w:r w:rsidRPr="003611FC">
        <w:rPr>
          <w:rFonts w:ascii="Times New Roman" w:hAnsi="Times New Roman"/>
          <w:sz w:val="24"/>
          <w:szCs w:val="24"/>
        </w:rPr>
        <w:t xml:space="preserve"> </w:t>
      </w:r>
      <w:r w:rsidR="00D644B6">
        <w:rPr>
          <w:rFonts w:ascii="Times New Roman" w:hAnsi="Times New Roman"/>
          <w:b/>
          <w:sz w:val="24"/>
          <w:szCs w:val="24"/>
          <w:u w:val="single"/>
        </w:rPr>
        <w:t xml:space="preserve">Amadin </w:t>
      </w:r>
      <w:proofErr w:type="spellStart"/>
      <w:r w:rsidR="00D644B6">
        <w:rPr>
          <w:rFonts w:ascii="Times New Roman" w:hAnsi="Times New Roman"/>
          <w:b/>
          <w:sz w:val="24"/>
          <w:szCs w:val="24"/>
          <w:u w:val="single"/>
        </w:rPr>
        <w:t>Alzanur</w:t>
      </w:r>
      <w:proofErr w:type="spellEnd"/>
    </w:p>
    <w:p w14:paraId="7DBBD0BD" w14:textId="43EA56BC" w:rsidR="002802D1" w:rsidRPr="005C1FA9" w:rsidRDefault="00E66C77" w:rsidP="005C1FA9">
      <w:pPr>
        <w:rPr>
          <w:rFonts w:ascii="Times New Roman" w:hAnsi="Times New Roman"/>
          <w:sz w:val="24"/>
          <w:szCs w:val="24"/>
        </w:rPr>
      </w:pPr>
      <w:r w:rsidRPr="003611FC">
        <w:rPr>
          <w:rFonts w:ascii="Times New Roman" w:hAnsi="Times New Roman"/>
          <w:sz w:val="24"/>
          <w:szCs w:val="24"/>
        </w:rPr>
        <w:t xml:space="preserve">           ……….</w:t>
      </w:r>
      <w:r w:rsidRPr="003611FC">
        <w:rPr>
          <w:rFonts w:ascii="Times New Roman" w:hAnsi="Times New Roman"/>
          <w:sz w:val="24"/>
          <w:szCs w:val="24"/>
        </w:rPr>
        <w:tab/>
      </w:r>
      <w:r w:rsidRPr="003611FC">
        <w:rPr>
          <w:rFonts w:ascii="Times New Roman" w:hAnsi="Times New Roman"/>
          <w:sz w:val="24"/>
          <w:szCs w:val="24"/>
        </w:rPr>
        <w:tab/>
      </w:r>
      <w:r w:rsidRPr="003611FC">
        <w:rPr>
          <w:rFonts w:ascii="Times New Roman" w:hAnsi="Times New Roman"/>
          <w:sz w:val="24"/>
          <w:szCs w:val="24"/>
        </w:rPr>
        <w:tab/>
      </w:r>
      <w:r w:rsidRPr="003611FC">
        <w:rPr>
          <w:rFonts w:ascii="Times New Roman" w:hAnsi="Times New Roman"/>
          <w:sz w:val="24"/>
          <w:szCs w:val="24"/>
        </w:rPr>
        <w:tab/>
      </w:r>
      <w:r w:rsidRPr="003611FC">
        <w:rPr>
          <w:rFonts w:ascii="Times New Roman" w:hAnsi="Times New Roman"/>
          <w:sz w:val="24"/>
          <w:szCs w:val="24"/>
        </w:rPr>
        <w:tab/>
      </w:r>
      <w:r w:rsidR="00D644B6">
        <w:rPr>
          <w:rFonts w:ascii="Times New Roman" w:hAnsi="Times New Roman"/>
          <w:sz w:val="24"/>
          <w:szCs w:val="24"/>
        </w:rPr>
        <w:tab/>
        <w:t xml:space="preserve">       Head of Marketing</w:t>
      </w:r>
    </w:p>
    <w:p w14:paraId="3E8E0608" w14:textId="77777777" w:rsidR="00826FA0" w:rsidRDefault="00826FA0">
      <w:pPr>
        <w:spacing w:after="82" w:line="240" w:lineRule="auto"/>
        <w:ind w:left="122" w:hanging="10"/>
        <w:rPr>
          <w:rFonts w:ascii="Times New Roman" w:eastAsia="Times New Roman" w:hAnsi="Times New Roman" w:cs="Times New Roman"/>
          <w:b/>
          <w:i/>
          <w:sz w:val="18"/>
        </w:rPr>
      </w:pPr>
    </w:p>
    <w:p w14:paraId="2943EC88" w14:textId="77777777" w:rsidR="00C7693A" w:rsidRDefault="009476EE">
      <w:pPr>
        <w:spacing w:after="82" w:line="240" w:lineRule="auto"/>
        <w:ind w:left="122" w:hanging="10"/>
      </w:pPr>
      <w:proofErr w:type="gramStart"/>
      <w:r>
        <w:rPr>
          <w:rFonts w:ascii="Times New Roman" w:eastAsia="Times New Roman" w:hAnsi="Times New Roman" w:cs="Times New Roman"/>
          <w:b/>
          <w:i/>
          <w:sz w:val="18"/>
        </w:rPr>
        <w:t>Note :</w:t>
      </w:r>
      <w:proofErr w:type="gramEnd"/>
      <w:r>
        <w:rPr>
          <w:rFonts w:ascii="Times New Roman" w:eastAsia="Times New Roman" w:hAnsi="Times New Roman" w:cs="Times New Roman"/>
          <w:b/>
          <w:i/>
          <w:sz w:val="18"/>
        </w:rPr>
        <w:t xml:space="preserve"> </w:t>
      </w:r>
    </w:p>
    <w:p w14:paraId="2DD5D947" w14:textId="77777777" w:rsidR="00C7693A" w:rsidRDefault="009476EE" w:rsidP="0009469E">
      <w:pPr>
        <w:numPr>
          <w:ilvl w:val="0"/>
          <w:numId w:val="1"/>
        </w:numPr>
        <w:spacing w:after="82"/>
        <w:ind w:hanging="340"/>
      </w:pPr>
      <w:r>
        <w:rPr>
          <w:rFonts w:ascii="Times New Roman" w:eastAsia="Times New Roman" w:hAnsi="Times New Roman" w:cs="Times New Roman"/>
          <w:b/>
          <w:i/>
          <w:sz w:val="18"/>
        </w:rPr>
        <w:t xml:space="preserve">Harap Confirm Order ini di fax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atau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kembali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ke kami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bukti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kesepakatan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. </w:t>
      </w:r>
    </w:p>
    <w:p w14:paraId="7D761AB1" w14:textId="756EA445" w:rsidR="007015E4" w:rsidRPr="00305C8E" w:rsidRDefault="009476EE" w:rsidP="003865CF">
      <w:pPr>
        <w:numPr>
          <w:ilvl w:val="0"/>
          <w:numId w:val="1"/>
        </w:numPr>
        <w:spacing w:after="82"/>
        <w:ind w:hanging="340"/>
      </w:pP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Dimohon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Costumer di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atas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, agar segera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memproses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Keterangan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Tidak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Dipungut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(SKTD) dan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Kebutuhan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Impor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Perolehan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(RKIP) apabila tidak ingin </w:t>
      </w:r>
      <w:proofErr w:type="spellStart"/>
      <w:r>
        <w:rPr>
          <w:rFonts w:ascii="Times New Roman" w:eastAsia="Times New Roman" w:hAnsi="Times New Roman" w:cs="Times New Roman"/>
          <w:b/>
          <w:i/>
          <w:sz w:val="18"/>
        </w:rPr>
        <w:t>dipungut</w:t>
      </w:r>
      <w:proofErr w:type="spellEnd"/>
      <w:r>
        <w:rPr>
          <w:rFonts w:ascii="Times New Roman" w:eastAsia="Times New Roman" w:hAnsi="Times New Roman" w:cs="Times New Roman"/>
          <w:b/>
          <w:i/>
          <w:sz w:val="18"/>
        </w:rPr>
        <w:t xml:space="preserve"> PPN 1</w:t>
      </w:r>
      <w:r w:rsidR="00DF4CB5">
        <w:rPr>
          <w:rFonts w:ascii="Times New Roman" w:eastAsia="Times New Roman" w:hAnsi="Times New Roman" w:cs="Times New Roman"/>
          <w:b/>
          <w:i/>
          <w:sz w:val="18"/>
        </w:rPr>
        <w:t>1</w:t>
      </w:r>
      <w:r>
        <w:rPr>
          <w:rFonts w:ascii="Times New Roman" w:eastAsia="Times New Roman" w:hAnsi="Times New Roman" w:cs="Times New Roman"/>
          <w:b/>
          <w:i/>
          <w:sz w:val="18"/>
        </w:rPr>
        <w:t xml:space="preserve">%. </w:t>
      </w:r>
    </w:p>
    <w:p w14:paraId="7302568D" w14:textId="3BBF4666" w:rsidR="00305C8E" w:rsidRDefault="00305C8E" w:rsidP="00305C8E">
      <w:pPr>
        <w:spacing w:after="82"/>
        <w:rPr>
          <w:rFonts w:ascii="Times New Roman" w:eastAsia="Times New Roman" w:hAnsi="Times New Roman" w:cs="Times New Roman"/>
          <w:b/>
          <w:i/>
          <w:sz w:val="18"/>
        </w:rPr>
      </w:pPr>
    </w:p>
    <w:p w14:paraId="6E1BDA4A" w14:textId="77777777" w:rsidR="00283342" w:rsidRPr="00AA02E1" w:rsidRDefault="00283342" w:rsidP="00283342">
      <w:pPr>
        <w:spacing w:line="36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0"/>
        <w:tblW w:w="9626" w:type="dxa"/>
        <w:tblLook w:val="04A0" w:firstRow="1" w:lastRow="0" w:firstColumn="1" w:lastColumn="0" w:noHBand="0" w:noVBand="1"/>
      </w:tblPr>
      <w:tblGrid>
        <w:gridCol w:w="5524"/>
        <w:gridCol w:w="4102"/>
      </w:tblGrid>
      <w:tr w:rsidR="00283342" w14:paraId="4C891E21" w14:textId="77777777" w:rsidTr="00D16FBA">
        <w:tc>
          <w:tcPr>
            <w:tcW w:w="5524" w:type="dxa"/>
          </w:tcPr>
          <w:p w14:paraId="3D9244DA" w14:textId="77777777" w:rsidR="00283342" w:rsidRDefault="00283342" w:rsidP="00D16FB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Scope of Work</w:t>
            </w:r>
          </w:p>
        </w:tc>
        <w:tc>
          <w:tcPr>
            <w:tcW w:w="4102" w:type="dxa"/>
          </w:tcPr>
          <w:p w14:paraId="2F683A16" w14:textId="77777777" w:rsidR="00283342" w:rsidRDefault="00283342" w:rsidP="00D16FB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</w:t>
            </w:r>
          </w:p>
        </w:tc>
      </w:tr>
      <w:tr w:rsidR="00283342" w14:paraId="4FC8C5BF" w14:textId="77777777" w:rsidTr="00D16FBA">
        <w:tc>
          <w:tcPr>
            <w:tcW w:w="5524" w:type="dxa"/>
          </w:tcPr>
          <w:p w14:paraId="4355C469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General Service</w:t>
            </w:r>
          </w:p>
          <w:p w14:paraId="4C5CC39D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Perawatan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Lambung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&amp; Deck</w:t>
            </w:r>
          </w:p>
          <w:p w14:paraId="1DC94537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Sea Chest &amp;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Valve</w:t>
            </w:r>
          </w:p>
          <w:p w14:paraId="4D710707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Propeller &amp; Shaft</w:t>
            </w:r>
          </w:p>
          <w:p w14:paraId="04276C4A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Rudder &amp; Rudder Stock</w:t>
            </w:r>
          </w:p>
          <w:p w14:paraId="77721711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Jangkar,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Rantai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Jangkar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&amp; Bak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Rantai</w:t>
            </w:r>
            <w:proofErr w:type="spellEnd"/>
          </w:p>
          <w:p w14:paraId="6EEBCC40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Outfitting</w:t>
            </w:r>
          </w:p>
          <w:p w14:paraId="6707B4CD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Cleaning</w:t>
            </w:r>
          </w:p>
          <w:p w14:paraId="2DAFF890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-39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Inspection &amp; Test</w:t>
            </w:r>
          </w:p>
          <w:p w14:paraId="52DF68DB" w14:textId="77777777" w:rsidR="00283342" w:rsidRDefault="00283342" w:rsidP="00D16FBA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-39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Others</w:t>
            </w:r>
          </w:p>
          <w:p w14:paraId="5FC66A68" w14:textId="77777777" w:rsidR="00283342" w:rsidRPr="00D0497A" w:rsidRDefault="00283342" w:rsidP="00D16FBA">
            <w:pPr>
              <w:pStyle w:val="ListParagraph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A02E1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  <w:r w:rsidRPr="00AA02E1">
              <w:rPr>
                <w:rFonts w:ascii="Times New Roman" w:hAnsi="Times New Roman"/>
                <w:sz w:val="24"/>
                <w:szCs w:val="24"/>
              </w:rPr>
              <w:tab/>
            </w:r>
            <w:r w:rsidRPr="00AA02E1">
              <w:rPr>
                <w:rFonts w:ascii="Times New Roman" w:hAnsi="Times New Roman"/>
                <w:sz w:val="24"/>
                <w:szCs w:val="24"/>
              </w:rPr>
              <w:tab/>
            </w:r>
            <w:r w:rsidRPr="00AA02E1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4102" w:type="dxa"/>
          </w:tcPr>
          <w:p w14:paraId="59ECF13F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AA02E1">
              <w:rPr>
                <w:rFonts w:ascii="Times New Roman" w:hAnsi="Times New Roman"/>
                <w:sz w:val="24"/>
                <w:szCs w:val="24"/>
              </w:rPr>
              <w:t>Rp</w:t>
            </w:r>
            <w:r>
              <w:rPr>
                <w:rFonts w:ascii="Times New Roman" w:hAnsi="Times New Roman"/>
                <w:sz w:val="24"/>
                <w:szCs w:val="24"/>
              </w:rPr>
              <w:t>.   75.800.000</w:t>
            </w:r>
          </w:p>
          <w:p w14:paraId="71EFD314" w14:textId="6C5A8D8F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Rp. </w:t>
            </w:r>
            <w:r w:rsidR="00975678"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2.</w:t>
            </w:r>
            <w:r w:rsidR="00975678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66.000</w:t>
            </w:r>
          </w:p>
          <w:p w14:paraId="18819443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24.625.000</w:t>
            </w:r>
          </w:p>
          <w:p w14:paraId="3E219AB1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47.500.000</w:t>
            </w:r>
          </w:p>
          <w:p w14:paraId="2A3855AA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20.500.000</w:t>
            </w:r>
          </w:p>
          <w:p w14:paraId="4E3B1AAC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22.500.000</w:t>
            </w:r>
          </w:p>
          <w:p w14:paraId="4C7B1000" w14:textId="01FAA9FA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Rp.   </w:t>
            </w:r>
            <w:r w:rsidR="00975678">
              <w:rPr>
                <w:rFonts w:ascii="Times New Roman" w:hAnsi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/>
                <w:sz w:val="24"/>
                <w:szCs w:val="24"/>
              </w:rPr>
              <w:t>.650.000</w:t>
            </w:r>
          </w:p>
          <w:p w14:paraId="2821AFD6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26.000.000</w:t>
            </w:r>
          </w:p>
          <w:p w14:paraId="2F63646F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21.000.000</w:t>
            </w:r>
          </w:p>
          <w:p w14:paraId="1310B8F0" w14:textId="77777777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   12.850.000</w:t>
            </w:r>
          </w:p>
          <w:p w14:paraId="03939506" w14:textId="56581252" w:rsidR="00283342" w:rsidRDefault="00283342" w:rsidP="00D16FB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Rp.</w:t>
            </w:r>
            <w:r w:rsidR="00B262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975678">
              <w:rPr>
                <w:rFonts w:ascii="Times New Roman" w:hAnsi="Times New Roman"/>
                <w:b/>
                <w:bCs/>
                <w:sz w:val="24"/>
                <w:szCs w:val="24"/>
              </w:rPr>
              <w:t>522.291.000</w:t>
            </w:r>
          </w:p>
        </w:tc>
      </w:tr>
    </w:tbl>
    <w:p w14:paraId="6456FD90" w14:textId="77777777" w:rsidR="00283342" w:rsidRDefault="00283342" w:rsidP="00283342">
      <w:pPr>
        <w:spacing w:line="360" w:lineRule="auto"/>
        <w:rPr>
          <w:rFonts w:ascii="Times New Roman" w:hAnsi="Times New Roman"/>
          <w:sz w:val="24"/>
          <w:szCs w:val="24"/>
        </w:rPr>
      </w:pPr>
      <w:r w:rsidRPr="00AA02E1">
        <w:rPr>
          <w:rFonts w:ascii="Times New Roman" w:hAnsi="Times New Roman"/>
          <w:sz w:val="24"/>
          <w:szCs w:val="24"/>
        </w:rPr>
        <w:t xml:space="preserve">  </w:t>
      </w:r>
    </w:p>
    <w:p w14:paraId="784A5A98" w14:textId="77777777" w:rsidR="00283342" w:rsidRDefault="00283342" w:rsidP="00283342">
      <w:p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AA02E1">
        <w:rPr>
          <w:rFonts w:ascii="Times New Roman" w:hAnsi="Times New Roman"/>
          <w:sz w:val="24"/>
          <w:szCs w:val="24"/>
        </w:rPr>
        <w:t>Catatan</w:t>
      </w:r>
      <w:proofErr w:type="spellEnd"/>
      <w:r w:rsidRPr="00AA02E1">
        <w:rPr>
          <w:rFonts w:ascii="Times New Roman" w:hAnsi="Times New Roman"/>
          <w:sz w:val="24"/>
          <w:szCs w:val="24"/>
        </w:rPr>
        <w:t>/</w:t>
      </w:r>
      <w:proofErr w:type="gramStart"/>
      <w:r w:rsidRPr="00AA02E1">
        <w:rPr>
          <w:rFonts w:ascii="Times New Roman" w:hAnsi="Times New Roman"/>
          <w:sz w:val="24"/>
          <w:szCs w:val="24"/>
        </w:rPr>
        <w:t>Memo :</w:t>
      </w:r>
      <w:proofErr w:type="gramEnd"/>
      <w:r w:rsidRPr="00AA02E1">
        <w:rPr>
          <w:rFonts w:ascii="Times New Roman" w:hAnsi="Times New Roman"/>
          <w:sz w:val="24"/>
          <w:szCs w:val="24"/>
        </w:rPr>
        <w:t xml:space="preserve"> </w:t>
      </w:r>
    </w:p>
    <w:p w14:paraId="57827EE4" w14:textId="77777777" w:rsidR="00283342" w:rsidRPr="00EE7A5B" w:rsidRDefault="00283342" w:rsidP="00283342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44ACC77" w14:textId="77777777" w:rsidR="00283342" w:rsidRPr="00AA02E1" w:rsidRDefault="00283342" w:rsidP="00283342">
      <w:pPr>
        <w:rPr>
          <w:sz w:val="24"/>
          <w:szCs w:val="24"/>
        </w:rPr>
      </w:pPr>
    </w:p>
    <w:p w14:paraId="0492D0B1" w14:textId="77777777" w:rsidR="00283342" w:rsidRPr="00AA02E1" w:rsidRDefault="00283342" w:rsidP="00283342">
      <w:pPr>
        <w:spacing w:line="360" w:lineRule="auto"/>
        <w:ind w:left="2127" w:hanging="2127"/>
        <w:rPr>
          <w:rFonts w:ascii="Times New Roman" w:hAnsi="Times New Roman"/>
          <w:sz w:val="24"/>
          <w:szCs w:val="24"/>
        </w:rPr>
      </w:pPr>
      <w:r w:rsidRPr="00AA02E1">
        <w:rPr>
          <w:rFonts w:ascii="Times New Roman" w:hAnsi="Times New Roman"/>
          <w:sz w:val="24"/>
          <w:szCs w:val="24"/>
        </w:rPr>
        <w:t>Pembayaran</w:t>
      </w:r>
      <w:r w:rsidRPr="00AA02E1">
        <w:rPr>
          <w:rFonts w:ascii="Times New Roman" w:hAnsi="Times New Roman"/>
          <w:sz w:val="24"/>
          <w:szCs w:val="24"/>
        </w:rPr>
        <w:tab/>
      </w:r>
      <w:r w:rsidRPr="00AA02E1">
        <w:rPr>
          <w:rFonts w:ascii="Times New Roman" w:hAnsi="Times New Roman"/>
          <w:sz w:val="24"/>
          <w:szCs w:val="24"/>
        </w:rPr>
        <w:tab/>
        <w:t xml:space="preserve">: </w:t>
      </w:r>
      <w:proofErr w:type="spellStart"/>
      <w:r w:rsidRPr="00AA02E1">
        <w:rPr>
          <w:rFonts w:ascii="Times New Roman" w:hAnsi="Times New Roman"/>
          <w:sz w:val="24"/>
          <w:szCs w:val="24"/>
        </w:rPr>
        <w:t>Mekanisme</w:t>
      </w:r>
      <w:proofErr w:type="spellEnd"/>
      <w:r w:rsidRPr="00AA02E1">
        <w:rPr>
          <w:rFonts w:ascii="Times New Roman" w:hAnsi="Times New Roman"/>
          <w:sz w:val="24"/>
          <w:szCs w:val="24"/>
        </w:rPr>
        <w:t xml:space="preserve"> pembayaran </w:t>
      </w:r>
      <w:proofErr w:type="spellStart"/>
      <w:r w:rsidRPr="00AA02E1">
        <w:rPr>
          <w:rFonts w:ascii="Times New Roman" w:hAnsi="Times New Roman"/>
          <w:sz w:val="24"/>
          <w:szCs w:val="24"/>
        </w:rPr>
        <w:t>sebagai</w:t>
      </w:r>
      <w:proofErr w:type="spellEnd"/>
      <w:r w:rsidRPr="00AA02E1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A02E1">
        <w:rPr>
          <w:rFonts w:ascii="Times New Roman" w:hAnsi="Times New Roman"/>
          <w:sz w:val="24"/>
          <w:szCs w:val="24"/>
        </w:rPr>
        <w:t>berikut</w:t>
      </w:r>
      <w:proofErr w:type="spellEnd"/>
      <w:r w:rsidRPr="00AA02E1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0F5CD984" w14:textId="77777777" w:rsidR="00283342" w:rsidRPr="001B172F" w:rsidRDefault="00283342" w:rsidP="00283342">
      <w:pPr>
        <w:numPr>
          <w:ilvl w:val="0"/>
          <w:numId w:val="10"/>
        </w:numPr>
        <w:tabs>
          <w:tab w:val="clear" w:pos="4755"/>
          <w:tab w:val="num" w:pos="720"/>
        </w:tabs>
        <w:autoSpaceDE w:val="0"/>
        <w:autoSpaceDN w:val="0"/>
        <w:spacing w:after="200" w:line="360" w:lineRule="auto"/>
        <w:ind w:left="2268" w:hanging="425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4B88">
        <w:rPr>
          <w:rFonts w:ascii="Times New Roman" w:hAnsi="Times New Roman" w:cs="Times New Roman"/>
          <w:b/>
          <w:sz w:val="24"/>
          <w:szCs w:val="24"/>
        </w:rPr>
        <w:t xml:space="preserve">Pembayaran </w:t>
      </w:r>
      <w:proofErr w:type="spellStart"/>
      <w:r w:rsidRPr="001C4B88">
        <w:rPr>
          <w:rFonts w:ascii="Times New Roman" w:hAnsi="Times New Roman" w:cs="Times New Roman"/>
          <w:b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200.000.000 (dua ratus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juta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rupiah)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Penawaran Harga Awal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SPK dan kapal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 dock.</w:t>
      </w:r>
    </w:p>
    <w:p w14:paraId="78114DCE" w14:textId="77777777" w:rsidR="00283342" w:rsidRPr="00AB0FB4" w:rsidRDefault="00283342" w:rsidP="00283342">
      <w:pPr>
        <w:numPr>
          <w:ilvl w:val="0"/>
          <w:numId w:val="10"/>
        </w:numPr>
        <w:tabs>
          <w:tab w:val="clear" w:pos="4755"/>
          <w:tab w:val="num" w:pos="720"/>
        </w:tabs>
        <w:autoSpaceDE w:val="0"/>
        <w:autoSpaceDN w:val="0"/>
        <w:spacing w:after="200" w:line="360" w:lineRule="auto"/>
        <w:ind w:left="2268" w:hanging="425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0DB4">
        <w:rPr>
          <w:rFonts w:ascii="Times New Roman" w:hAnsi="Times New Roman" w:cs="Times New Roman"/>
          <w:sz w:val="24"/>
          <w:szCs w:val="24"/>
        </w:rPr>
        <w:t xml:space="preserve">Pembayaran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b/>
          <w:sz w:val="24"/>
          <w:szCs w:val="24"/>
        </w:rPr>
        <w:t>Pelunasan</w:t>
      </w:r>
      <w:proofErr w:type="spellEnd"/>
      <w:r w:rsidRPr="00120DB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Docking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Pembayaran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termin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0DB4">
        <w:rPr>
          <w:rFonts w:ascii="Times New Roman" w:hAnsi="Times New Roman" w:cs="Times New Roman"/>
          <w:sz w:val="24"/>
          <w:szCs w:val="24"/>
        </w:rPr>
        <w:t xml:space="preserve">pembayaran 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proofErr w:type="gramEnd"/>
      <w:r w:rsidRPr="00120DB4">
        <w:rPr>
          <w:rFonts w:ascii="Times New Roman" w:hAnsi="Times New Roman" w:cs="Times New Roman"/>
          <w:sz w:val="24"/>
          <w:szCs w:val="24"/>
        </w:rPr>
        <w:t xml:space="preserve"> 2 (dua)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DB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20DB4">
        <w:rPr>
          <w:rFonts w:ascii="Times New Roman" w:hAnsi="Times New Roman" w:cs="Times New Roman"/>
          <w:sz w:val="24"/>
          <w:szCs w:val="24"/>
        </w:rPr>
        <w:t xml:space="preserve"> pad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ECF7B3" w14:textId="6DE74C37" w:rsidR="00305C8E" w:rsidRDefault="00305C8E" w:rsidP="00305C8E">
      <w:pPr>
        <w:spacing w:after="82"/>
        <w:ind w:left="777"/>
        <w:rPr>
          <w:rFonts w:ascii="Times New Roman" w:eastAsia="Times New Roman" w:hAnsi="Times New Roman" w:cs="Times New Roman"/>
          <w:b/>
          <w:i/>
          <w:sz w:val="18"/>
        </w:rPr>
      </w:pPr>
    </w:p>
    <w:p w14:paraId="5E1BB9B4" w14:textId="3A1AB802" w:rsidR="00305C8E" w:rsidRDefault="00305C8E" w:rsidP="00197218">
      <w:pPr>
        <w:spacing w:after="82"/>
      </w:pPr>
    </w:p>
    <w:p w14:paraId="2E11F44D" w14:textId="34A7B16C" w:rsidR="00283342" w:rsidRDefault="00283342" w:rsidP="00197218">
      <w:pPr>
        <w:spacing w:after="82"/>
      </w:pPr>
    </w:p>
    <w:p w14:paraId="204E43B8" w14:textId="7588A842" w:rsidR="00283342" w:rsidRDefault="00283342" w:rsidP="00197218">
      <w:pPr>
        <w:spacing w:after="82"/>
      </w:pPr>
    </w:p>
    <w:p w14:paraId="16ABD195" w14:textId="77777777" w:rsidR="00283342" w:rsidRPr="001212D7" w:rsidRDefault="00283342" w:rsidP="00197218">
      <w:pPr>
        <w:spacing w:after="82"/>
      </w:pPr>
    </w:p>
    <w:p w14:paraId="23103FCE" w14:textId="77777777" w:rsidR="001212D7" w:rsidRPr="009604F9" w:rsidRDefault="001212D7" w:rsidP="001212D7">
      <w:pPr>
        <w:spacing w:after="82"/>
        <w:ind w:left="777"/>
      </w:pPr>
    </w:p>
    <w:p w14:paraId="3419EEB0" w14:textId="77777777" w:rsidR="00E62C80" w:rsidRPr="0029047E" w:rsidRDefault="00E62C80" w:rsidP="00E62C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29047E">
        <w:rPr>
          <w:rFonts w:ascii="Times New Roman" w:hAnsi="Times New Roman" w:cs="Times New Roman"/>
          <w:b/>
          <w:bCs/>
          <w:sz w:val="28"/>
          <w:szCs w:val="28"/>
          <w:u w:val="single"/>
        </w:rPr>
        <w:t>Syarat</w:t>
      </w:r>
      <w:proofErr w:type="spellEnd"/>
      <w:r w:rsidRPr="002904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dan </w:t>
      </w:r>
      <w:proofErr w:type="spellStart"/>
      <w:r w:rsidRPr="0029047E">
        <w:rPr>
          <w:rFonts w:ascii="Times New Roman" w:hAnsi="Times New Roman" w:cs="Times New Roman"/>
          <w:b/>
          <w:bCs/>
          <w:sz w:val="28"/>
          <w:szCs w:val="28"/>
          <w:u w:val="single"/>
        </w:rPr>
        <w:t>Ketentuan</w:t>
      </w:r>
      <w:proofErr w:type="spellEnd"/>
      <w:r w:rsidRPr="002904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Umum</w:t>
      </w:r>
    </w:p>
    <w:p w14:paraId="61E69D6B" w14:textId="77777777" w:rsidR="00E62C80" w:rsidRDefault="00E62C80" w:rsidP="00E62C80">
      <w:pPr>
        <w:spacing w:line="360" w:lineRule="auto"/>
        <w:jc w:val="both"/>
        <w:rPr>
          <w:b/>
          <w:bCs/>
          <w:sz w:val="24"/>
          <w:szCs w:val="24"/>
        </w:rPr>
        <w:sectPr w:rsidR="00E62C80" w:rsidSect="00D53BE6">
          <w:headerReference w:type="default" r:id="rId7"/>
          <w:footerReference w:type="default" r:id="rId8"/>
          <w:pgSz w:w="11907" w:h="16839" w:code="9"/>
          <w:pgMar w:top="1440" w:right="1701" w:bottom="1440" w:left="1421" w:header="720" w:footer="720" w:gutter="0"/>
          <w:cols w:space="720"/>
          <w:docGrid w:linePitch="299"/>
        </w:sectPr>
      </w:pPr>
    </w:p>
    <w:p w14:paraId="6731F6A6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Ruang </w:t>
      </w: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Lingkup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Pekerjaan</w:t>
      </w:r>
    </w:p>
    <w:p w14:paraId="02D023E9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setuju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mengikatkan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dengan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perintah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instruksi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dokumen penawaran docking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disetujui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05FE60D0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Dokumen penawaran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lampiran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kesatuan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terpisahkan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0AD4C3C4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Material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adalah material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standart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klasifikasi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marine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disetujui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1F66E327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Jangka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Waktu Pekerjaan</w:t>
      </w:r>
    </w:p>
    <w:p w14:paraId="49251926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menyanggupi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menyelesaikan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tersebut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jadwal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pada penawaran docking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area docking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diluar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jadwal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penambahan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kuantiti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survey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dilapangan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2F42B2C7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Penjabaran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jadwal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adalah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kesatuan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apabila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keterlambatan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disebabkan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lain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yang dilakukan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sendiri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diperbolehkan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menyesuaikan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jadwal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perkerjaan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terkait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lain tersebut.</w:t>
      </w:r>
    </w:p>
    <w:p w14:paraId="2CD14C51" w14:textId="77777777" w:rsidR="00E62C80" w:rsidRPr="004F5C62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4F5C62">
        <w:rPr>
          <w:rFonts w:ascii="Times New Roman" w:hAnsi="Times New Roman" w:cs="Times New Roman"/>
          <w:sz w:val="20"/>
          <w:szCs w:val="20"/>
        </w:rPr>
        <w:t xml:space="preserve">Apabila pada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pekerjaan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ternyata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suatu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barang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kapal yang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menurut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tidak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mungkin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diperbaiki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dipergunakan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lagi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diwajibkan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memberitahukan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hal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tersebut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dengan mengajukan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perhitungan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biaya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penggantian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barang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F5C62">
        <w:rPr>
          <w:rFonts w:ascii="Times New Roman" w:hAnsi="Times New Roman" w:cs="Times New Roman"/>
          <w:sz w:val="20"/>
          <w:szCs w:val="20"/>
        </w:rPr>
        <w:t>bersangkutan</w:t>
      </w:r>
      <w:proofErr w:type="spellEnd"/>
      <w:r w:rsidRPr="004F5C62">
        <w:rPr>
          <w:rFonts w:ascii="Times New Roman" w:hAnsi="Times New Roman" w:cs="Times New Roman"/>
          <w:sz w:val="20"/>
          <w:szCs w:val="20"/>
        </w:rPr>
        <w:t>.</w:t>
      </w:r>
    </w:p>
    <w:p w14:paraId="746998F6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945FA">
        <w:rPr>
          <w:rFonts w:ascii="Times New Roman" w:hAnsi="Times New Roman" w:cs="Times New Roman"/>
          <w:b/>
          <w:bCs/>
          <w:sz w:val="20"/>
          <w:szCs w:val="20"/>
        </w:rPr>
        <w:t>Denda</w:t>
      </w:r>
    </w:p>
    <w:p w14:paraId="121E17E5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Apabila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tidak dapat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menyelesaikan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jangka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disebutkan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pasal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6.1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dikenakan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penalty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permil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maksimal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10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kalender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27876FDA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Apabila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keterlambatan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pembayaran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dikenakan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penalty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permil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maksimal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10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kalender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11DAD8DD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Pengawasan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Pekerjaan</w:t>
      </w:r>
    </w:p>
    <w:p w14:paraId="13BE4186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pengawasan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sebaik-baiknya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perbaikan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pengedokan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selama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berlangsungnya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tersebut,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menunjuk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seorang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Pengawas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/Surveyor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selalu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ditempat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diberi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kuasa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penuh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keputusan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mengikat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volume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harga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tiap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item pekerjaan.</w:t>
      </w:r>
    </w:p>
    <w:p w14:paraId="04E45DBE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bantuan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ijin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pengawas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Pertama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/Surveyor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mengawasi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perbaikan-perbaikan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tersebut sebagaimana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ketentuan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artikel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4.1.</w:t>
      </w:r>
    </w:p>
    <w:p w14:paraId="47ECEE02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Pengawas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(</w:t>
      </w:r>
      <w:r w:rsidRPr="00A945FA">
        <w:rPr>
          <w:rFonts w:ascii="Times New Roman" w:hAnsi="Times New Roman" w:cs="Times New Roman"/>
          <w:i/>
          <w:iCs/>
          <w:sz w:val="20"/>
          <w:szCs w:val="20"/>
        </w:rPr>
        <w:t>Owner Surveyor</w:t>
      </w:r>
      <w:r w:rsidRPr="00A945F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awak-awak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mentaati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peraturan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berlaku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67738E1A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Jangka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Waktu Pekerjaan</w:t>
      </w:r>
    </w:p>
    <w:p w14:paraId="571F714E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Penyerahan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dilakukan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pembayaran dilakukan dan Berita Acara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ditandatangani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6C4AB2D2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Selambat-lambatnya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4 (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empat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selesai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sebagaimana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dibuktikan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Berita Acara Serah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Terima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ditandatangani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membawa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keluar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area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08BB1B4D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Hak Milik dan </w:t>
      </w: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Resiko</w:t>
      </w:r>
      <w:proofErr w:type="spellEnd"/>
    </w:p>
    <w:p w14:paraId="5D5DEF6B" w14:textId="77777777" w:rsidR="00712303" w:rsidRPr="00A945FA" w:rsidRDefault="00712303" w:rsidP="00712303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sepakat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bahwa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milik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. Selama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docking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sampai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serah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terima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menjamin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Asuransi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berupa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jaminan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apabila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insiden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kerusakan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pada kapal yang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disebabkan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kesalahan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selama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proses docking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masa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Garansi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sepenuhnya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ditanggung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28323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239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30D6D22C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Segala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/pekerjaan di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luar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beserta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dokumen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menyertainya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dilarang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melibatkan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pekerja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fasilitas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3C49AE7D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dilarang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keluar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masuk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barang-barang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perizinan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legalitas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resmi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terutama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barang-barang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bersifat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B3 (Bahan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Berbahaya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Beracun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) di area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71B7B657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Segala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risiko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muncul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akibat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dipatuhinya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artikel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6.3),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tanggung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jawab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penuh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2FDB2C01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Garansi</w:t>
      </w:r>
      <w:proofErr w:type="spellEnd"/>
    </w:p>
    <w:p w14:paraId="0633FAB5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garansi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pada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terbatas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kerusakan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kesalahan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pekerjaan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dilakukan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kesalahan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operasional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. Masa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garansi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berlaku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30 (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tiga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puluh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kalender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meninggalkan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area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1325AB27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945FA">
        <w:rPr>
          <w:rFonts w:ascii="Times New Roman" w:hAnsi="Times New Roman" w:cs="Times New Roman"/>
          <w:b/>
          <w:bCs/>
          <w:sz w:val="20"/>
          <w:szCs w:val="20"/>
        </w:rPr>
        <w:t>Force Majeure</w:t>
      </w:r>
    </w:p>
    <w:p w14:paraId="2723AFE4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dimaksud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force majeure adalah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suatu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keadaan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diluar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kehendak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kemampuan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diperkirakan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sehingga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kewajiban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ditentukan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Berita Acara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Kesepakatan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ini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tidak dapat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dipenuhi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1F1F8490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Yang dapat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digolongkan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Berita Acara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Kesepakatan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termasuk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tapi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terbatas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bencana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bencana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non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bencana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social,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demonstrasi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pemogokan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kebakaran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, dan/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ganguan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industri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sebagaimana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dinyatakan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keputusan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Pemerintah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172D4DC6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Dalam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terkena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memberitahukan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lain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tertulis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paling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lambat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14 (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empat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belas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kalender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sejak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dengan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menyertakan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salinan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pernyataan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dikeluarkan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Instansi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berwenang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ketentuan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peraturan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perundangan-undangan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400D6704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ketentuan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artikel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8.3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dipenuhi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pengajuan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ditolak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5D35E63C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termasuk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adalah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hal-hal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merugikan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disebabkan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perbuatan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kelalaian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77CE6735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force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mejure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dapat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kesepakatan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dituangkan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(Addendum).</w:t>
      </w:r>
    </w:p>
    <w:p w14:paraId="445A4D2C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945FA">
        <w:rPr>
          <w:rFonts w:ascii="Times New Roman" w:hAnsi="Times New Roman" w:cs="Times New Roman"/>
          <w:b/>
          <w:bCs/>
          <w:sz w:val="20"/>
          <w:szCs w:val="20"/>
        </w:rPr>
        <w:t>Material Bekas/</w:t>
      </w: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Skrap</w:t>
      </w:r>
      <w:proofErr w:type="spellEnd"/>
    </w:p>
    <w:p w14:paraId="574F60A2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material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bekas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skrap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timbul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docking/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reparasi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kapal tersebut adalah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milik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1B3B03EA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Pengalihan</w:t>
      </w:r>
      <w:proofErr w:type="spellEnd"/>
    </w:p>
    <w:p w14:paraId="4211F269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tidak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boleh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mengalihkan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hal-hal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diatur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ini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Ketiga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persetujuan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terlebih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dahulu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458D8E25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Domisili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Hukum dan </w:t>
      </w: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Penyelesaian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Perselisihan</w:t>
      </w:r>
      <w:proofErr w:type="spellEnd"/>
    </w:p>
    <w:p w14:paraId="6292FFC6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ini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diberlakukan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diterjemahkan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diterapkan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mengacu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Hukum Republik Indonesia,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memandang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pilihan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hukumnya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3C6B4312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perselisihan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sehubungan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dengan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ini,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sepakat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mencari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jalan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keluar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musyawarah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>.</w:t>
      </w:r>
    </w:p>
    <w:p w14:paraId="79F8D1D7" w14:textId="77777777" w:rsidR="00E62C80" w:rsidRPr="00A945FA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A945FA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perselisihan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tidak dapat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diselesaikan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oleh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hal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ini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setuju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sepakat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menyerahkan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pengadilan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belah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tempat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kedudukan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umum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di Kantor </w:t>
      </w:r>
      <w:proofErr w:type="spellStart"/>
      <w:r w:rsidRPr="00A945FA">
        <w:rPr>
          <w:rFonts w:ascii="Times New Roman" w:hAnsi="Times New Roman" w:cs="Times New Roman"/>
          <w:sz w:val="20"/>
          <w:szCs w:val="20"/>
        </w:rPr>
        <w:t>Pengadilan</w:t>
      </w:r>
      <w:proofErr w:type="spellEnd"/>
      <w:r w:rsidRPr="00A945FA">
        <w:rPr>
          <w:rFonts w:ascii="Times New Roman" w:hAnsi="Times New Roman" w:cs="Times New Roman"/>
          <w:sz w:val="20"/>
          <w:szCs w:val="20"/>
        </w:rPr>
        <w:t xml:space="preserve"> Negeri Jakarta Pusat</w:t>
      </w:r>
      <w:r w:rsidRPr="00A945FA">
        <w:rPr>
          <w:rFonts w:ascii="Times New Roman" w:hAnsi="Times New Roman" w:cs="Times New Roman"/>
          <w:sz w:val="20"/>
          <w:szCs w:val="20"/>
          <w:lang w:val="id-ID"/>
        </w:rPr>
        <w:t>.</w:t>
      </w:r>
    </w:p>
    <w:p w14:paraId="5997302C" w14:textId="77777777" w:rsidR="00E62C80" w:rsidRPr="00A945FA" w:rsidRDefault="00E62C80" w:rsidP="00E62C80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945FA">
        <w:rPr>
          <w:rFonts w:ascii="Times New Roman" w:hAnsi="Times New Roman" w:cs="Times New Roman"/>
          <w:b/>
          <w:bCs/>
          <w:sz w:val="20"/>
          <w:szCs w:val="20"/>
        </w:rPr>
        <w:t>Ketentuan</w:t>
      </w:r>
      <w:proofErr w:type="spellEnd"/>
      <w:r w:rsidRPr="00A945FA">
        <w:rPr>
          <w:rFonts w:ascii="Times New Roman" w:hAnsi="Times New Roman" w:cs="Times New Roman"/>
          <w:b/>
          <w:bCs/>
          <w:sz w:val="20"/>
          <w:szCs w:val="20"/>
        </w:rPr>
        <w:t xml:space="preserve"> Lain-Lain</w:t>
      </w:r>
    </w:p>
    <w:p w14:paraId="181FE69F" w14:textId="77777777" w:rsidR="00E62C80" w:rsidRPr="005B062B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ini tidak dapat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diubah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diganti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dilepaskan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kecuali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persetujuan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tertulis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ditandatangani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oleh Para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kuasanya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sah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>.</w:t>
      </w:r>
    </w:p>
    <w:p w14:paraId="1ADF250D" w14:textId="77777777" w:rsidR="00E62C80" w:rsidRPr="005B062B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5B062B">
        <w:rPr>
          <w:rFonts w:ascii="Times New Roman" w:hAnsi="Times New Roman" w:cs="Times New Roman"/>
          <w:sz w:val="20"/>
          <w:szCs w:val="20"/>
        </w:rPr>
        <w:t xml:space="preserve">Para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sepakat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bahwa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hal-hal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diatur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diatur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tertulis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suatu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tambahan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(Addendum) dan Addendum tersebut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kesatuan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yang tidak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terpisahkan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>.</w:t>
      </w:r>
    </w:p>
    <w:p w14:paraId="7D9D1B8A" w14:textId="77777777" w:rsidR="00E62C80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 w:rsidRPr="005B062B">
        <w:rPr>
          <w:rFonts w:ascii="Times New Roman" w:hAnsi="Times New Roman" w:cs="Times New Roman"/>
          <w:sz w:val="20"/>
          <w:szCs w:val="20"/>
        </w:rPr>
        <w:t xml:space="preserve">Para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sepakat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mengenyampingkan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ketentuan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pasal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1266 dan 1267 Kitab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Undang-Undang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Hukum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Perdata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apabila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 xml:space="preserve"> pembatalan </w:t>
      </w:r>
      <w:proofErr w:type="spellStart"/>
      <w:r w:rsidRPr="005B062B">
        <w:rPr>
          <w:rFonts w:ascii="Times New Roman" w:hAnsi="Times New Roman" w:cs="Times New Roman"/>
          <w:sz w:val="20"/>
          <w:szCs w:val="20"/>
        </w:rPr>
        <w:t>Perjanjian</w:t>
      </w:r>
      <w:proofErr w:type="spellEnd"/>
      <w:r w:rsidRPr="005B062B">
        <w:rPr>
          <w:rFonts w:ascii="Times New Roman" w:hAnsi="Times New Roman" w:cs="Times New Roman"/>
          <w:sz w:val="20"/>
          <w:szCs w:val="20"/>
        </w:rPr>
        <w:t>.</w:t>
      </w:r>
    </w:p>
    <w:p w14:paraId="0F3689B4" w14:textId="77777777" w:rsidR="00E62C80" w:rsidRPr="007D7A12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D7A12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kapal naik dock,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Surat Hasil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Pemeriksaan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Kesehatan yang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diterbitkan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oleh Kantor Kesehatan Pelabuhan (KKP)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D7A12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proofErr w:type="gram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bahwa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awak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kapal yang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di kapal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milik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persyaratan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kesehatan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>.</w:t>
      </w:r>
    </w:p>
    <w:p w14:paraId="3A4D6893" w14:textId="77777777" w:rsidR="00E62C80" w:rsidRPr="007D7A12" w:rsidRDefault="00E62C80" w:rsidP="00E62C80">
      <w:pPr>
        <w:pStyle w:val="ListParagraph"/>
        <w:numPr>
          <w:ilvl w:val="1"/>
          <w:numId w:val="4"/>
        </w:numPr>
        <w:autoSpaceDE w:val="0"/>
        <w:autoSpaceDN w:val="0"/>
        <w:spacing w:after="200" w:line="360" w:lineRule="auto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D7A12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kapal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memasuki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area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Caputra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wajib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menginformasikan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agen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ditunjuk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pelanggan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kepengurusan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dokumen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Pemberitahuan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Kedatangan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Kapal (PKK) dan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PKK tersebut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diinformasikan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Galangan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agar dapat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dibuatkan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Rencana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Penambatan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Kapal dan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Rencana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Operasi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(RPK-RO) pada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Inaportnet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7A12">
        <w:rPr>
          <w:rFonts w:ascii="Times New Roman" w:hAnsi="Times New Roman" w:cs="Times New Roman"/>
          <w:sz w:val="20"/>
          <w:szCs w:val="20"/>
        </w:rPr>
        <w:t>milik</w:t>
      </w:r>
      <w:proofErr w:type="spellEnd"/>
      <w:r w:rsidRPr="007D7A12">
        <w:rPr>
          <w:rFonts w:ascii="Times New Roman" w:hAnsi="Times New Roman" w:cs="Times New Roman"/>
          <w:sz w:val="20"/>
          <w:szCs w:val="20"/>
        </w:rPr>
        <w:t xml:space="preserve"> Kementerian Perhubungan.</w:t>
      </w:r>
    </w:p>
    <w:p w14:paraId="06F0CA78" w14:textId="77777777" w:rsidR="004400EC" w:rsidRPr="00F04DB9" w:rsidRDefault="004400EC" w:rsidP="004400EC">
      <w:pPr>
        <w:pStyle w:val="ListParagraph"/>
        <w:autoSpaceDE w:val="0"/>
        <w:autoSpaceDN w:val="0"/>
        <w:spacing w:after="200" w:line="360" w:lineRule="auto"/>
        <w:jc w:val="both"/>
        <w:rPr>
          <w:rFonts w:ascii="Arial Narrow" w:hAnsi="Arial Narrow"/>
          <w:sz w:val="20"/>
          <w:szCs w:val="20"/>
        </w:rPr>
      </w:pPr>
    </w:p>
    <w:sectPr w:rsidR="004400EC" w:rsidRPr="00F04DB9" w:rsidSect="007015E4">
      <w:headerReference w:type="default" r:id="rId9"/>
      <w:footerReference w:type="default" r:id="rId10"/>
      <w:type w:val="continuous"/>
      <w:pgSz w:w="11907" w:h="16839" w:code="9"/>
      <w:pgMar w:top="1440" w:right="1701" w:bottom="1440" w:left="1421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5586" w14:textId="77777777" w:rsidR="002D12F3" w:rsidRDefault="002D12F3" w:rsidP="007015E4">
      <w:pPr>
        <w:spacing w:line="240" w:lineRule="auto"/>
      </w:pPr>
      <w:r>
        <w:separator/>
      </w:r>
    </w:p>
  </w:endnote>
  <w:endnote w:type="continuationSeparator" w:id="0">
    <w:p w14:paraId="02BBB5D6" w14:textId="77777777" w:rsidR="002D12F3" w:rsidRDefault="002D12F3" w:rsidP="007015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0BCC" w14:textId="77777777" w:rsidR="00E62C80" w:rsidRDefault="00E62C80" w:rsidP="008F3D1B">
    <w:pPr>
      <w:spacing w:after="121" w:line="240" w:lineRule="auto"/>
      <w:jc w:val="center"/>
      <w:rPr>
        <w:bCs/>
        <w:sz w:val="18"/>
      </w:rPr>
    </w:pPr>
  </w:p>
  <w:p w14:paraId="27364530" w14:textId="77777777" w:rsidR="00E62C80" w:rsidRPr="001D0881" w:rsidRDefault="00E62C80" w:rsidP="008F3D1B">
    <w:pPr>
      <w:spacing w:after="121" w:line="240" w:lineRule="auto"/>
      <w:jc w:val="center"/>
      <w:rPr>
        <w:bCs/>
        <w:sz w:val="18"/>
        <w:szCs w:val="18"/>
      </w:rPr>
    </w:pPr>
    <w:r w:rsidRPr="001D0881">
      <w:rPr>
        <w:bCs/>
        <w:sz w:val="18"/>
        <w:szCs w:val="18"/>
      </w:rPr>
      <w:t xml:space="preserve">PT. </w:t>
    </w:r>
    <w:proofErr w:type="spellStart"/>
    <w:r w:rsidRPr="001D0881">
      <w:rPr>
        <w:bCs/>
        <w:sz w:val="18"/>
        <w:szCs w:val="18"/>
      </w:rPr>
      <w:t>Caputra</w:t>
    </w:r>
    <w:proofErr w:type="spellEnd"/>
    <w:r w:rsidRPr="001D0881">
      <w:rPr>
        <w:bCs/>
        <w:sz w:val="18"/>
        <w:szCs w:val="18"/>
      </w:rPr>
      <w:t xml:space="preserve"> Mitra </w:t>
    </w:r>
    <w:proofErr w:type="spellStart"/>
    <w:r w:rsidRPr="001D0881">
      <w:rPr>
        <w:bCs/>
        <w:sz w:val="18"/>
        <w:szCs w:val="18"/>
      </w:rPr>
      <w:t>Sejati</w:t>
    </w:r>
    <w:proofErr w:type="spellEnd"/>
    <w:r w:rsidRPr="001D0881">
      <w:rPr>
        <w:bCs/>
        <w:sz w:val="18"/>
        <w:szCs w:val="18"/>
      </w:rPr>
      <w:t xml:space="preserve"> </w:t>
    </w:r>
  </w:p>
  <w:p w14:paraId="6808FF21" w14:textId="77777777" w:rsidR="00E62C80" w:rsidRPr="001D0881" w:rsidRDefault="00E62C80" w:rsidP="007015E4">
    <w:pPr>
      <w:spacing w:after="61" w:line="240" w:lineRule="auto"/>
      <w:ind w:left="2065"/>
      <w:rPr>
        <w:sz w:val="18"/>
        <w:szCs w:val="18"/>
      </w:rPr>
    </w:pPr>
    <w:r w:rsidRPr="001D0881">
      <w:rPr>
        <w:sz w:val="18"/>
        <w:szCs w:val="18"/>
      </w:rPr>
      <w:t xml:space="preserve">Kantor Pusat Jl. KH. Hasyim Ashari No 2, Jakarta 10130 – Indonesia </w:t>
    </w:r>
  </w:p>
  <w:p w14:paraId="3C3073C6" w14:textId="77777777" w:rsidR="00E62C80" w:rsidRPr="001D0881" w:rsidRDefault="00E62C80" w:rsidP="007015E4">
    <w:pPr>
      <w:spacing w:line="285" w:lineRule="auto"/>
      <w:ind w:left="966" w:right="749"/>
      <w:jc w:val="center"/>
      <w:rPr>
        <w:sz w:val="18"/>
        <w:szCs w:val="18"/>
      </w:rPr>
    </w:pPr>
    <w:r w:rsidRPr="001D0881">
      <w:rPr>
        <w:sz w:val="18"/>
        <w:szCs w:val="18"/>
      </w:rPr>
      <w:t xml:space="preserve">Phone (62-21) 634 3913, 634 3782, 634 2506, 634 5106 (5 line) Fax 634 3783 </w:t>
    </w:r>
    <w:hyperlink r:id="rId1">
      <w:r w:rsidRPr="001D0881">
        <w:rPr>
          <w:sz w:val="18"/>
          <w:szCs w:val="18"/>
        </w:rPr>
        <w:t xml:space="preserve">www.caputra.com </w:t>
      </w:r>
    </w:hyperlink>
  </w:p>
  <w:p w14:paraId="29D64427" w14:textId="77777777" w:rsidR="00E62C80" w:rsidRDefault="00E62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7D0F" w14:textId="77777777" w:rsidR="003611FC" w:rsidRDefault="003611FC" w:rsidP="008F3D1B">
    <w:pPr>
      <w:spacing w:after="121" w:line="240" w:lineRule="auto"/>
      <w:jc w:val="center"/>
      <w:rPr>
        <w:bCs/>
        <w:sz w:val="18"/>
      </w:rPr>
    </w:pPr>
  </w:p>
  <w:p w14:paraId="52A42F6E" w14:textId="57089651" w:rsidR="008F3D1B" w:rsidRPr="001D0881" w:rsidRDefault="008F3D1B" w:rsidP="008F3D1B">
    <w:pPr>
      <w:spacing w:after="121" w:line="240" w:lineRule="auto"/>
      <w:jc w:val="center"/>
      <w:rPr>
        <w:bCs/>
        <w:sz w:val="18"/>
        <w:szCs w:val="18"/>
      </w:rPr>
    </w:pPr>
    <w:r w:rsidRPr="001D0881">
      <w:rPr>
        <w:bCs/>
        <w:sz w:val="18"/>
        <w:szCs w:val="18"/>
      </w:rPr>
      <w:t xml:space="preserve">PT. </w:t>
    </w:r>
    <w:proofErr w:type="spellStart"/>
    <w:r w:rsidRPr="001D0881">
      <w:rPr>
        <w:bCs/>
        <w:sz w:val="18"/>
        <w:szCs w:val="18"/>
      </w:rPr>
      <w:t>Caputra</w:t>
    </w:r>
    <w:proofErr w:type="spellEnd"/>
    <w:r w:rsidRPr="001D0881">
      <w:rPr>
        <w:bCs/>
        <w:sz w:val="18"/>
        <w:szCs w:val="18"/>
      </w:rPr>
      <w:t xml:space="preserve"> Mitra </w:t>
    </w:r>
    <w:proofErr w:type="spellStart"/>
    <w:r w:rsidRPr="001D0881">
      <w:rPr>
        <w:bCs/>
        <w:sz w:val="18"/>
        <w:szCs w:val="18"/>
      </w:rPr>
      <w:t>Sejati</w:t>
    </w:r>
    <w:proofErr w:type="spellEnd"/>
    <w:r w:rsidRPr="001D0881">
      <w:rPr>
        <w:bCs/>
        <w:sz w:val="18"/>
        <w:szCs w:val="18"/>
      </w:rPr>
      <w:t xml:space="preserve"> </w:t>
    </w:r>
  </w:p>
  <w:p w14:paraId="0C9C1827" w14:textId="47E260B1" w:rsidR="007015E4" w:rsidRPr="001D0881" w:rsidRDefault="007015E4" w:rsidP="007015E4">
    <w:pPr>
      <w:spacing w:after="61" w:line="240" w:lineRule="auto"/>
      <w:ind w:left="2065"/>
      <w:rPr>
        <w:sz w:val="18"/>
        <w:szCs w:val="18"/>
      </w:rPr>
    </w:pPr>
    <w:r w:rsidRPr="001D0881">
      <w:rPr>
        <w:sz w:val="18"/>
        <w:szCs w:val="18"/>
      </w:rPr>
      <w:t xml:space="preserve">Kantor Pusat Jl. KH. Hasyim Ashari No 2, Jakarta 10130 – Indonesia </w:t>
    </w:r>
  </w:p>
  <w:p w14:paraId="5B5758EC" w14:textId="77777777" w:rsidR="007015E4" w:rsidRPr="001D0881" w:rsidRDefault="007015E4" w:rsidP="007015E4">
    <w:pPr>
      <w:spacing w:line="285" w:lineRule="auto"/>
      <w:ind w:left="966" w:right="749"/>
      <w:jc w:val="center"/>
      <w:rPr>
        <w:sz w:val="18"/>
        <w:szCs w:val="18"/>
      </w:rPr>
    </w:pPr>
    <w:r w:rsidRPr="001D0881">
      <w:rPr>
        <w:sz w:val="18"/>
        <w:szCs w:val="18"/>
      </w:rPr>
      <w:t xml:space="preserve">Phone (62-21) 634 3913, 634 3782, 634 2506, 634 5106 (5 line) Fax 634 3783 </w:t>
    </w:r>
    <w:hyperlink r:id="rId1">
      <w:r w:rsidRPr="001D0881">
        <w:rPr>
          <w:sz w:val="18"/>
          <w:szCs w:val="18"/>
        </w:rPr>
        <w:t xml:space="preserve">www.caputra.com </w:t>
      </w:r>
    </w:hyperlink>
  </w:p>
  <w:p w14:paraId="591FA66D" w14:textId="77777777" w:rsidR="007015E4" w:rsidRDefault="007015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9FBC" w14:textId="77777777" w:rsidR="002D12F3" w:rsidRDefault="002D12F3" w:rsidP="007015E4">
      <w:pPr>
        <w:spacing w:line="240" w:lineRule="auto"/>
      </w:pPr>
      <w:r>
        <w:separator/>
      </w:r>
    </w:p>
  </w:footnote>
  <w:footnote w:type="continuationSeparator" w:id="0">
    <w:p w14:paraId="180B5CE4" w14:textId="77777777" w:rsidR="002D12F3" w:rsidRDefault="002D12F3" w:rsidP="007015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B35B" w14:textId="77777777" w:rsidR="00E62C80" w:rsidRDefault="00E62C80" w:rsidP="00826FA0">
    <w:pPr>
      <w:pStyle w:val="Header"/>
      <w:jc w:val="center"/>
    </w:pPr>
    <w:r w:rsidRPr="00347155">
      <w:rPr>
        <w:noProof/>
      </w:rPr>
      <w:drawing>
        <wp:anchor distT="0" distB="0" distL="114300" distR="114300" simplePos="0" relativeHeight="251660288" behindDoc="1" locked="0" layoutInCell="1" allowOverlap="1" wp14:anchorId="7C1DB31F" wp14:editId="1A6D9C22">
          <wp:simplePos x="0" y="0"/>
          <wp:positionH relativeFrom="margin">
            <wp:posOffset>998855</wp:posOffset>
          </wp:positionH>
          <wp:positionV relativeFrom="paragraph">
            <wp:posOffset>-160020</wp:posOffset>
          </wp:positionV>
          <wp:extent cx="3581400" cy="428625"/>
          <wp:effectExtent l="0" t="0" r="0" b="9525"/>
          <wp:wrapNone/>
          <wp:docPr id="1" name="Picture 1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814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E0A9" w14:textId="00AC47EF" w:rsidR="00826FA0" w:rsidRDefault="00826FA0" w:rsidP="00826FA0">
    <w:pPr>
      <w:pStyle w:val="Header"/>
      <w:jc w:val="center"/>
    </w:pPr>
    <w:r w:rsidRPr="00347155">
      <w:rPr>
        <w:noProof/>
      </w:rPr>
      <w:drawing>
        <wp:anchor distT="0" distB="0" distL="114300" distR="114300" simplePos="0" relativeHeight="251658240" behindDoc="1" locked="0" layoutInCell="1" allowOverlap="1" wp14:anchorId="6C504B07" wp14:editId="4D960604">
          <wp:simplePos x="0" y="0"/>
          <wp:positionH relativeFrom="margin">
            <wp:posOffset>998855</wp:posOffset>
          </wp:positionH>
          <wp:positionV relativeFrom="paragraph">
            <wp:posOffset>-160020</wp:posOffset>
          </wp:positionV>
          <wp:extent cx="3581400" cy="428625"/>
          <wp:effectExtent l="0" t="0" r="0" b="9525"/>
          <wp:wrapNone/>
          <wp:docPr id="7" name="Picture 1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814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31B"/>
    <w:multiLevelType w:val="hybridMultilevel"/>
    <w:tmpl w:val="776CD8EA"/>
    <w:lvl w:ilvl="0" w:tplc="0562C87A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225A"/>
    <w:multiLevelType w:val="hybridMultilevel"/>
    <w:tmpl w:val="0824AD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3533B"/>
    <w:multiLevelType w:val="multilevel"/>
    <w:tmpl w:val="99140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BA37773"/>
    <w:multiLevelType w:val="hybridMultilevel"/>
    <w:tmpl w:val="942E3574"/>
    <w:lvl w:ilvl="0" w:tplc="0562C87A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D77D3"/>
    <w:multiLevelType w:val="hybridMultilevel"/>
    <w:tmpl w:val="7938D0F4"/>
    <w:lvl w:ilvl="0" w:tplc="CF72F82C">
      <w:numFmt w:val="bullet"/>
      <w:lvlText w:val="-"/>
      <w:lvlJc w:val="left"/>
      <w:pPr>
        <w:ind w:left="26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506E63D7"/>
    <w:multiLevelType w:val="multilevel"/>
    <w:tmpl w:val="4A32BA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C94629A"/>
    <w:multiLevelType w:val="multilevel"/>
    <w:tmpl w:val="7C4E39C2"/>
    <w:lvl w:ilvl="0">
      <w:start w:val="1"/>
      <w:numFmt w:val="lowerLetter"/>
      <w:lvlText w:val="%1."/>
      <w:lvlJc w:val="left"/>
      <w:pPr>
        <w:tabs>
          <w:tab w:val="num" w:pos="4755"/>
        </w:tabs>
        <w:ind w:left="4755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1">
      <w:start w:val="1"/>
      <w:numFmt w:val="decimal"/>
      <w:lvlText w:val="%2)"/>
      <w:lvlJc w:val="left"/>
      <w:pPr>
        <w:ind w:left="5475" w:hanging="360"/>
      </w:pPr>
      <w:rPr>
        <w:rFonts w:hint="default"/>
      </w:rPr>
    </w:lvl>
    <w:lvl w:ilvl="2" w:tentative="1">
      <w:start w:val="1"/>
      <w:numFmt w:val="lowerRoman"/>
      <w:lvlText w:val="%1."/>
      <w:lvlJc w:val="left"/>
      <w:pPr>
        <w:tabs>
          <w:tab w:val="num" w:pos="6195"/>
        </w:tabs>
        <w:ind w:left="6195" w:hanging="18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entative="1">
      <w:start w:val="1"/>
      <w:numFmt w:val="decimal"/>
      <w:lvlText w:val="%1."/>
      <w:lvlJc w:val="left"/>
      <w:pPr>
        <w:tabs>
          <w:tab w:val="num" w:pos="6915"/>
        </w:tabs>
        <w:ind w:left="6915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entative="1">
      <w:start w:val="1"/>
      <w:numFmt w:val="lowerLetter"/>
      <w:lvlText w:val="%1."/>
      <w:lvlJc w:val="left"/>
      <w:pPr>
        <w:tabs>
          <w:tab w:val="num" w:pos="7635"/>
        </w:tabs>
        <w:ind w:left="7635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entative="1">
      <w:start w:val="1"/>
      <w:numFmt w:val="lowerRoman"/>
      <w:lvlText w:val="%1."/>
      <w:lvlJc w:val="left"/>
      <w:pPr>
        <w:tabs>
          <w:tab w:val="num" w:pos="8355"/>
        </w:tabs>
        <w:ind w:left="8355" w:hanging="18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entative="1">
      <w:start w:val="1"/>
      <w:numFmt w:val="decimal"/>
      <w:lvlText w:val="%1."/>
      <w:lvlJc w:val="left"/>
      <w:pPr>
        <w:tabs>
          <w:tab w:val="num" w:pos="9075"/>
        </w:tabs>
        <w:ind w:left="9075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entative="1">
      <w:start w:val="1"/>
      <w:numFmt w:val="lowerLetter"/>
      <w:lvlText w:val="%1."/>
      <w:lvlJc w:val="left"/>
      <w:pPr>
        <w:tabs>
          <w:tab w:val="num" w:pos="9795"/>
        </w:tabs>
        <w:ind w:left="9795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entative="1">
      <w:start w:val="1"/>
      <w:numFmt w:val="lowerRoman"/>
      <w:lvlText w:val="%1."/>
      <w:lvlJc w:val="left"/>
      <w:pPr>
        <w:tabs>
          <w:tab w:val="num" w:pos="10515"/>
        </w:tabs>
        <w:ind w:left="10515" w:hanging="18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7" w15:restartNumberingAfterBreak="0">
    <w:nsid w:val="61111E7A"/>
    <w:multiLevelType w:val="hybridMultilevel"/>
    <w:tmpl w:val="EF1A6AAA"/>
    <w:lvl w:ilvl="0" w:tplc="99BC5854">
      <w:start w:val="1"/>
      <w:numFmt w:val="bullet"/>
      <w:lvlText w:val="-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880A24">
      <w:start w:val="1"/>
      <w:numFmt w:val="bullet"/>
      <w:lvlText w:val="o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56A1AA">
      <w:start w:val="1"/>
      <w:numFmt w:val="bullet"/>
      <w:lvlText w:val="▪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AE9D78">
      <w:start w:val="1"/>
      <w:numFmt w:val="bullet"/>
      <w:lvlText w:val="•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8E8C78">
      <w:start w:val="1"/>
      <w:numFmt w:val="bullet"/>
      <w:lvlText w:val="o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0A5310">
      <w:start w:val="1"/>
      <w:numFmt w:val="bullet"/>
      <w:lvlText w:val="▪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A05098">
      <w:start w:val="1"/>
      <w:numFmt w:val="bullet"/>
      <w:lvlText w:val="•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F4AEE2">
      <w:start w:val="1"/>
      <w:numFmt w:val="bullet"/>
      <w:lvlText w:val="o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A234C2">
      <w:start w:val="1"/>
      <w:numFmt w:val="bullet"/>
      <w:lvlText w:val="▪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816805"/>
    <w:multiLevelType w:val="multilevel"/>
    <w:tmpl w:val="98CA10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63DD62F8"/>
    <w:multiLevelType w:val="hybridMultilevel"/>
    <w:tmpl w:val="450C4B78"/>
    <w:lvl w:ilvl="0" w:tplc="99BC58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660893">
    <w:abstractNumId w:val="7"/>
  </w:num>
  <w:num w:numId="2" w16cid:durableId="894122164">
    <w:abstractNumId w:val="4"/>
  </w:num>
  <w:num w:numId="3" w16cid:durableId="183131970">
    <w:abstractNumId w:val="1"/>
  </w:num>
  <w:num w:numId="4" w16cid:durableId="250506909">
    <w:abstractNumId w:val="5"/>
  </w:num>
  <w:num w:numId="5" w16cid:durableId="1694914465">
    <w:abstractNumId w:val="0"/>
  </w:num>
  <w:num w:numId="6" w16cid:durableId="1677687581">
    <w:abstractNumId w:val="2"/>
  </w:num>
  <w:num w:numId="7" w16cid:durableId="1988775176">
    <w:abstractNumId w:val="8"/>
  </w:num>
  <w:num w:numId="8" w16cid:durableId="703871662">
    <w:abstractNumId w:val="3"/>
  </w:num>
  <w:num w:numId="9" w16cid:durableId="1663728846">
    <w:abstractNumId w:val="9"/>
  </w:num>
  <w:num w:numId="10" w16cid:durableId="1099569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3E4"/>
    <w:rsid w:val="00001177"/>
    <w:rsid w:val="0000358C"/>
    <w:rsid w:val="000079CE"/>
    <w:rsid w:val="0001048A"/>
    <w:rsid w:val="00012159"/>
    <w:rsid w:val="00012FBF"/>
    <w:rsid w:val="0002171B"/>
    <w:rsid w:val="000318C3"/>
    <w:rsid w:val="00033B30"/>
    <w:rsid w:val="00053D6E"/>
    <w:rsid w:val="00056F12"/>
    <w:rsid w:val="0006568F"/>
    <w:rsid w:val="00070FF6"/>
    <w:rsid w:val="00080CB0"/>
    <w:rsid w:val="000856B6"/>
    <w:rsid w:val="00086A3A"/>
    <w:rsid w:val="0008717C"/>
    <w:rsid w:val="0009469E"/>
    <w:rsid w:val="000A3E5F"/>
    <w:rsid w:val="000A51AF"/>
    <w:rsid w:val="000A6375"/>
    <w:rsid w:val="000C3970"/>
    <w:rsid w:val="000C3E57"/>
    <w:rsid w:val="000D4AA9"/>
    <w:rsid w:val="00101080"/>
    <w:rsid w:val="00102C40"/>
    <w:rsid w:val="001038FD"/>
    <w:rsid w:val="001140A0"/>
    <w:rsid w:val="00114167"/>
    <w:rsid w:val="001155AA"/>
    <w:rsid w:val="00115C9F"/>
    <w:rsid w:val="00120DB4"/>
    <w:rsid w:val="001212D7"/>
    <w:rsid w:val="0012155F"/>
    <w:rsid w:val="001248B4"/>
    <w:rsid w:val="00125E1E"/>
    <w:rsid w:val="00126DCB"/>
    <w:rsid w:val="00133A1F"/>
    <w:rsid w:val="00137C4A"/>
    <w:rsid w:val="00137EE2"/>
    <w:rsid w:val="00137F30"/>
    <w:rsid w:val="00140158"/>
    <w:rsid w:val="00141999"/>
    <w:rsid w:val="00153003"/>
    <w:rsid w:val="00184547"/>
    <w:rsid w:val="00185027"/>
    <w:rsid w:val="001879C8"/>
    <w:rsid w:val="00190162"/>
    <w:rsid w:val="00197218"/>
    <w:rsid w:val="001A2C11"/>
    <w:rsid w:val="001D0881"/>
    <w:rsid w:val="001D585A"/>
    <w:rsid w:val="001F1CA8"/>
    <w:rsid w:val="001F2000"/>
    <w:rsid w:val="001F762C"/>
    <w:rsid w:val="001F78E6"/>
    <w:rsid w:val="00202BCD"/>
    <w:rsid w:val="00202BE4"/>
    <w:rsid w:val="00212284"/>
    <w:rsid w:val="002157EA"/>
    <w:rsid w:val="0022477F"/>
    <w:rsid w:val="0022595C"/>
    <w:rsid w:val="00225BEB"/>
    <w:rsid w:val="00231DB4"/>
    <w:rsid w:val="0025431F"/>
    <w:rsid w:val="002547AB"/>
    <w:rsid w:val="00261D4E"/>
    <w:rsid w:val="00262D2C"/>
    <w:rsid w:val="00273244"/>
    <w:rsid w:val="00273D9B"/>
    <w:rsid w:val="002802D1"/>
    <w:rsid w:val="00283342"/>
    <w:rsid w:val="0029047E"/>
    <w:rsid w:val="002A64FC"/>
    <w:rsid w:val="002B4B70"/>
    <w:rsid w:val="002C264A"/>
    <w:rsid w:val="002D12F3"/>
    <w:rsid w:val="002D663B"/>
    <w:rsid w:val="002F15D4"/>
    <w:rsid w:val="0030059A"/>
    <w:rsid w:val="00302006"/>
    <w:rsid w:val="00305C8E"/>
    <w:rsid w:val="003061DD"/>
    <w:rsid w:val="003072A9"/>
    <w:rsid w:val="0031080D"/>
    <w:rsid w:val="00311167"/>
    <w:rsid w:val="00313FCB"/>
    <w:rsid w:val="00321B63"/>
    <w:rsid w:val="0033688C"/>
    <w:rsid w:val="00340028"/>
    <w:rsid w:val="003611FC"/>
    <w:rsid w:val="0036459D"/>
    <w:rsid w:val="00373B0C"/>
    <w:rsid w:val="00374F30"/>
    <w:rsid w:val="003865CF"/>
    <w:rsid w:val="003958EB"/>
    <w:rsid w:val="003960DE"/>
    <w:rsid w:val="003A20E9"/>
    <w:rsid w:val="003D1474"/>
    <w:rsid w:val="003D2FDF"/>
    <w:rsid w:val="003E2BB8"/>
    <w:rsid w:val="00400899"/>
    <w:rsid w:val="00401250"/>
    <w:rsid w:val="00404E5B"/>
    <w:rsid w:val="00407F50"/>
    <w:rsid w:val="00421DCD"/>
    <w:rsid w:val="0042691F"/>
    <w:rsid w:val="004300ED"/>
    <w:rsid w:val="00435766"/>
    <w:rsid w:val="00435918"/>
    <w:rsid w:val="004400EC"/>
    <w:rsid w:val="00442C13"/>
    <w:rsid w:val="00443FAE"/>
    <w:rsid w:val="00450F94"/>
    <w:rsid w:val="00454155"/>
    <w:rsid w:val="00457431"/>
    <w:rsid w:val="004614CF"/>
    <w:rsid w:val="00473915"/>
    <w:rsid w:val="00474FBC"/>
    <w:rsid w:val="004754CC"/>
    <w:rsid w:val="004836F4"/>
    <w:rsid w:val="004958F2"/>
    <w:rsid w:val="00495FE6"/>
    <w:rsid w:val="004C5B7E"/>
    <w:rsid w:val="004D03C5"/>
    <w:rsid w:val="004D3EE1"/>
    <w:rsid w:val="004F12D8"/>
    <w:rsid w:val="004F24F9"/>
    <w:rsid w:val="004F280B"/>
    <w:rsid w:val="004F39C7"/>
    <w:rsid w:val="004F530E"/>
    <w:rsid w:val="004F5C62"/>
    <w:rsid w:val="004F66EC"/>
    <w:rsid w:val="004F672F"/>
    <w:rsid w:val="00502992"/>
    <w:rsid w:val="0050345D"/>
    <w:rsid w:val="00506914"/>
    <w:rsid w:val="005115C5"/>
    <w:rsid w:val="0051471B"/>
    <w:rsid w:val="00514D38"/>
    <w:rsid w:val="00527DCA"/>
    <w:rsid w:val="0053322B"/>
    <w:rsid w:val="0053420B"/>
    <w:rsid w:val="00546F7B"/>
    <w:rsid w:val="00560730"/>
    <w:rsid w:val="0056136C"/>
    <w:rsid w:val="00575CCA"/>
    <w:rsid w:val="00581C98"/>
    <w:rsid w:val="00587E53"/>
    <w:rsid w:val="00591C93"/>
    <w:rsid w:val="00592496"/>
    <w:rsid w:val="00597014"/>
    <w:rsid w:val="005A53B3"/>
    <w:rsid w:val="005B062B"/>
    <w:rsid w:val="005B1503"/>
    <w:rsid w:val="005B6676"/>
    <w:rsid w:val="005C1FA9"/>
    <w:rsid w:val="005C3A36"/>
    <w:rsid w:val="005C46BC"/>
    <w:rsid w:val="005E5174"/>
    <w:rsid w:val="005F5386"/>
    <w:rsid w:val="00602F25"/>
    <w:rsid w:val="00603A08"/>
    <w:rsid w:val="006115B8"/>
    <w:rsid w:val="0061659E"/>
    <w:rsid w:val="00620E48"/>
    <w:rsid w:val="006255C6"/>
    <w:rsid w:val="006317ED"/>
    <w:rsid w:val="0063625E"/>
    <w:rsid w:val="00645764"/>
    <w:rsid w:val="00652AD5"/>
    <w:rsid w:val="00653A81"/>
    <w:rsid w:val="00660A2E"/>
    <w:rsid w:val="00677E77"/>
    <w:rsid w:val="006824DE"/>
    <w:rsid w:val="00693A60"/>
    <w:rsid w:val="006A0B92"/>
    <w:rsid w:val="006D1293"/>
    <w:rsid w:val="006E0543"/>
    <w:rsid w:val="006E5E12"/>
    <w:rsid w:val="00701300"/>
    <w:rsid w:val="007015E4"/>
    <w:rsid w:val="00712303"/>
    <w:rsid w:val="00714AAA"/>
    <w:rsid w:val="00715DF8"/>
    <w:rsid w:val="00723A7C"/>
    <w:rsid w:val="00725A46"/>
    <w:rsid w:val="00733F88"/>
    <w:rsid w:val="0074283F"/>
    <w:rsid w:val="00764E14"/>
    <w:rsid w:val="007659B5"/>
    <w:rsid w:val="00766D7F"/>
    <w:rsid w:val="00770A5C"/>
    <w:rsid w:val="00777C29"/>
    <w:rsid w:val="0079054C"/>
    <w:rsid w:val="00790EA9"/>
    <w:rsid w:val="007B49DC"/>
    <w:rsid w:val="007B55A1"/>
    <w:rsid w:val="007C02FF"/>
    <w:rsid w:val="007C2BAC"/>
    <w:rsid w:val="007C4C43"/>
    <w:rsid w:val="007D6A00"/>
    <w:rsid w:val="007F0D03"/>
    <w:rsid w:val="007F493A"/>
    <w:rsid w:val="0080040E"/>
    <w:rsid w:val="00821AC3"/>
    <w:rsid w:val="008239C3"/>
    <w:rsid w:val="0082690B"/>
    <w:rsid w:val="00826E72"/>
    <w:rsid w:val="00826FA0"/>
    <w:rsid w:val="00827827"/>
    <w:rsid w:val="00853384"/>
    <w:rsid w:val="008561CB"/>
    <w:rsid w:val="00862EF4"/>
    <w:rsid w:val="008715B9"/>
    <w:rsid w:val="00871A63"/>
    <w:rsid w:val="00894562"/>
    <w:rsid w:val="00897E56"/>
    <w:rsid w:val="008A4EEF"/>
    <w:rsid w:val="008D330A"/>
    <w:rsid w:val="008D4714"/>
    <w:rsid w:val="008D7E6B"/>
    <w:rsid w:val="008E5B64"/>
    <w:rsid w:val="008E646D"/>
    <w:rsid w:val="008F3D1B"/>
    <w:rsid w:val="00946020"/>
    <w:rsid w:val="009476EE"/>
    <w:rsid w:val="009604F9"/>
    <w:rsid w:val="009743E4"/>
    <w:rsid w:val="00975678"/>
    <w:rsid w:val="00980921"/>
    <w:rsid w:val="0098268C"/>
    <w:rsid w:val="00992C7A"/>
    <w:rsid w:val="009A017A"/>
    <w:rsid w:val="009A1B88"/>
    <w:rsid w:val="009A1E0C"/>
    <w:rsid w:val="009A7CC0"/>
    <w:rsid w:val="009B0D5D"/>
    <w:rsid w:val="009B437C"/>
    <w:rsid w:val="009B50CD"/>
    <w:rsid w:val="009B5BD1"/>
    <w:rsid w:val="009C4D1D"/>
    <w:rsid w:val="009C50F7"/>
    <w:rsid w:val="009C6D68"/>
    <w:rsid w:val="009D2F7D"/>
    <w:rsid w:val="009D4A95"/>
    <w:rsid w:val="009E374A"/>
    <w:rsid w:val="009E6BE1"/>
    <w:rsid w:val="00A02E49"/>
    <w:rsid w:val="00A04D10"/>
    <w:rsid w:val="00A1185A"/>
    <w:rsid w:val="00A151C0"/>
    <w:rsid w:val="00A157DD"/>
    <w:rsid w:val="00A160A8"/>
    <w:rsid w:val="00A213C6"/>
    <w:rsid w:val="00A2766D"/>
    <w:rsid w:val="00A2783D"/>
    <w:rsid w:val="00A44DCC"/>
    <w:rsid w:val="00A472D2"/>
    <w:rsid w:val="00A61C49"/>
    <w:rsid w:val="00A61EEC"/>
    <w:rsid w:val="00A77566"/>
    <w:rsid w:val="00A844D1"/>
    <w:rsid w:val="00A945FA"/>
    <w:rsid w:val="00A94897"/>
    <w:rsid w:val="00A95A9B"/>
    <w:rsid w:val="00A9702C"/>
    <w:rsid w:val="00AA02E1"/>
    <w:rsid w:val="00AA4367"/>
    <w:rsid w:val="00AB0FB4"/>
    <w:rsid w:val="00AC574E"/>
    <w:rsid w:val="00AD1FF0"/>
    <w:rsid w:val="00AE19FE"/>
    <w:rsid w:val="00AE2E1D"/>
    <w:rsid w:val="00AE374E"/>
    <w:rsid w:val="00AE3E3D"/>
    <w:rsid w:val="00AE6A53"/>
    <w:rsid w:val="00B00CCA"/>
    <w:rsid w:val="00B03C7F"/>
    <w:rsid w:val="00B072C5"/>
    <w:rsid w:val="00B112BC"/>
    <w:rsid w:val="00B22129"/>
    <w:rsid w:val="00B23239"/>
    <w:rsid w:val="00B2348E"/>
    <w:rsid w:val="00B26241"/>
    <w:rsid w:val="00B60C36"/>
    <w:rsid w:val="00B648E2"/>
    <w:rsid w:val="00B73182"/>
    <w:rsid w:val="00B768E7"/>
    <w:rsid w:val="00B771D7"/>
    <w:rsid w:val="00B80069"/>
    <w:rsid w:val="00B909E1"/>
    <w:rsid w:val="00BA5981"/>
    <w:rsid w:val="00BA732A"/>
    <w:rsid w:val="00BB0970"/>
    <w:rsid w:val="00BB13DD"/>
    <w:rsid w:val="00BB4B6F"/>
    <w:rsid w:val="00BC0A96"/>
    <w:rsid w:val="00BC3131"/>
    <w:rsid w:val="00BC5345"/>
    <w:rsid w:val="00BD7796"/>
    <w:rsid w:val="00BE71E6"/>
    <w:rsid w:val="00BF0020"/>
    <w:rsid w:val="00BF281B"/>
    <w:rsid w:val="00BF3A9C"/>
    <w:rsid w:val="00BF506E"/>
    <w:rsid w:val="00BF557F"/>
    <w:rsid w:val="00C06825"/>
    <w:rsid w:val="00C06BE0"/>
    <w:rsid w:val="00C120A7"/>
    <w:rsid w:val="00C23277"/>
    <w:rsid w:val="00C34463"/>
    <w:rsid w:val="00C3467D"/>
    <w:rsid w:val="00C36E10"/>
    <w:rsid w:val="00C4355D"/>
    <w:rsid w:val="00C5101E"/>
    <w:rsid w:val="00C70443"/>
    <w:rsid w:val="00C70E7D"/>
    <w:rsid w:val="00C7693A"/>
    <w:rsid w:val="00CB7AD4"/>
    <w:rsid w:val="00CD28B1"/>
    <w:rsid w:val="00CD3F1A"/>
    <w:rsid w:val="00CD4FDC"/>
    <w:rsid w:val="00CE0BE7"/>
    <w:rsid w:val="00D00105"/>
    <w:rsid w:val="00D06B13"/>
    <w:rsid w:val="00D1289C"/>
    <w:rsid w:val="00D14A94"/>
    <w:rsid w:val="00D21215"/>
    <w:rsid w:val="00D27B96"/>
    <w:rsid w:val="00D53BE6"/>
    <w:rsid w:val="00D644B6"/>
    <w:rsid w:val="00D67519"/>
    <w:rsid w:val="00D7291B"/>
    <w:rsid w:val="00D75BCB"/>
    <w:rsid w:val="00D8280B"/>
    <w:rsid w:val="00D90FCD"/>
    <w:rsid w:val="00D9138F"/>
    <w:rsid w:val="00D95017"/>
    <w:rsid w:val="00DB32A4"/>
    <w:rsid w:val="00DB4511"/>
    <w:rsid w:val="00DB5FF0"/>
    <w:rsid w:val="00DB776A"/>
    <w:rsid w:val="00DC1457"/>
    <w:rsid w:val="00DC31F6"/>
    <w:rsid w:val="00DD185F"/>
    <w:rsid w:val="00DD36DB"/>
    <w:rsid w:val="00DE7910"/>
    <w:rsid w:val="00DF4CB5"/>
    <w:rsid w:val="00E049B0"/>
    <w:rsid w:val="00E100EA"/>
    <w:rsid w:val="00E30C0A"/>
    <w:rsid w:val="00E339E3"/>
    <w:rsid w:val="00E36328"/>
    <w:rsid w:val="00E41113"/>
    <w:rsid w:val="00E44CBA"/>
    <w:rsid w:val="00E62C80"/>
    <w:rsid w:val="00E66C77"/>
    <w:rsid w:val="00E76E4E"/>
    <w:rsid w:val="00E9788A"/>
    <w:rsid w:val="00EA315B"/>
    <w:rsid w:val="00EA43CB"/>
    <w:rsid w:val="00EA620C"/>
    <w:rsid w:val="00EA67C6"/>
    <w:rsid w:val="00EA7143"/>
    <w:rsid w:val="00EB76A3"/>
    <w:rsid w:val="00EC3F17"/>
    <w:rsid w:val="00ED19D6"/>
    <w:rsid w:val="00ED1F91"/>
    <w:rsid w:val="00ED346B"/>
    <w:rsid w:val="00EE12A4"/>
    <w:rsid w:val="00EE2069"/>
    <w:rsid w:val="00EE7A5B"/>
    <w:rsid w:val="00EF04D9"/>
    <w:rsid w:val="00EF14A7"/>
    <w:rsid w:val="00F01573"/>
    <w:rsid w:val="00F04DB9"/>
    <w:rsid w:val="00F14AE7"/>
    <w:rsid w:val="00F16401"/>
    <w:rsid w:val="00F2199A"/>
    <w:rsid w:val="00F40601"/>
    <w:rsid w:val="00F439A6"/>
    <w:rsid w:val="00F53C4F"/>
    <w:rsid w:val="00F55BAC"/>
    <w:rsid w:val="00F57B8C"/>
    <w:rsid w:val="00F600E3"/>
    <w:rsid w:val="00F6290A"/>
    <w:rsid w:val="00F646EF"/>
    <w:rsid w:val="00F662DB"/>
    <w:rsid w:val="00F678A4"/>
    <w:rsid w:val="00F70D0B"/>
    <w:rsid w:val="00F749BE"/>
    <w:rsid w:val="00F779C6"/>
    <w:rsid w:val="00F94336"/>
    <w:rsid w:val="00F95071"/>
    <w:rsid w:val="00F97C39"/>
    <w:rsid w:val="00FA5913"/>
    <w:rsid w:val="00FB03F9"/>
    <w:rsid w:val="00FB0E67"/>
    <w:rsid w:val="00FC1BF5"/>
    <w:rsid w:val="00FC30B3"/>
    <w:rsid w:val="00FC6C79"/>
    <w:rsid w:val="00FD30C0"/>
    <w:rsid w:val="00FE3387"/>
    <w:rsid w:val="00FE689B"/>
    <w:rsid w:val="00F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EB664"/>
  <w15:docId w15:val="{5CBCDEE3-F5B6-40E9-8360-8786D8BA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15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5E4"/>
    <w:rPr>
      <w:rFonts w:eastAsia="Calibri" w:cs="Calibri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015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5E4"/>
    <w:rPr>
      <w:rFonts w:eastAsia="Calibri" w:cs="Calibri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7015E4"/>
    <w:pPr>
      <w:ind w:left="720"/>
      <w:contextualSpacing/>
    </w:pPr>
  </w:style>
  <w:style w:type="table" w:styleId="TableGrid0">
    <w:name w:val="Table Grid"/>
    <w:basedOn w:val="TableNormal"/>
    <w:uiPriority w:val="39"/>
    <w:rsid w:val="00EE7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putra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putra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20%20Desti\SURAT%20CO\013%20-%20TB.%20Bina%20Marine%201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013 - TB. Bina Marine 19.dot</Template>
  <TotalTime>2</TotalTime>
  <Pages>5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Links>
    <vt:vector size="6" baseType="variant">
      <vt:variant>
        <vt:i4>2293879</vt:i4>
      </vt:variant>
      <vt:variant>
        <vt:i4>3</vt:i4>
      </vt:variant>
      <vt:variant>
        <vt:i4>0</vt:i4>
      </vt:variant>
      <vt:variant>
        <vt:i4>5</vt:i4>
      </vt:variant>
      <vt:variant>
        <vt:lpwstr>http://www.caputra.com/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</dc:creator>
  <cp:keywords/>
  <cp:lastModifiedBy>Dwi Bowo</cp:lastModifiedBy>
  <cp:revision>2</cp:revision>
  <cp:lastPrinted>2026-06-02T07:18:00Z</cp:lastPrinted>
  <dcterms:created xsi:type="dcterms:W3CDTF">2026-10-12T00:15:00Z</dcterms:created>
  <dcterms:modified xsi:type="dcterms:W3CDTF">2026-10-12T00:15:00Z</dcterms:modified>
</cp:coreProperties>
</file>